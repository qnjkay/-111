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AF7B8D" w14:textId="77777777" w:rsidR="00E6002A" w:rsidRPr="00BB02CA" w:rsidRDefault="00E6002A" w:rsidP="00E6002A">
      <w:pPr>
        <w:spacing w:before="0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  <w:bookmarkStart w:id="0" w:name="_Toc73597772"/>
      <w:r w:rsidRPr="00BB02CA">
        <w:rPr>
          <w:rFonts w:eastAsia="Times New Roman" w:cs="Times New Roman"/>
          <w:b/>
          <w:sz w:val="28"/>
          <w:szCs w:val="28"/>
        </w:rPr>
        <w:t>ПРИЛОЖЕНИЕ Г</w:t>
      </w:r>
    </w:p>
    <w:p w14:paraId="2915A4F5" w14:textId="7A691DF7" w:rsidR="008454D7" w:rsidRPr="00BB02CA" w:rsidRDefault="00E6002A" w:rsidP="00E6002A">
      <w:pPr>
        <w:spacing w:before="0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  <w:r w:rsidRPr="00BB02CA">
        <w:rPr>
          <w:rFonts w:eastAsia="Times New Roman" w:cs="Times New Roman"/>
          <w:b/>
          <w:sz w:val="28"/>
          <w:szCs w:val="28"/>
        </w:rPr>
        <w:t>РУКОВОДСТВО ПОЛЬЗОВАТЕЛЯ</w:t>
      </w:r>
    </w:p>
    <w:p w14:paraId="3E6605AC" w14:textId="77777777" w:rsidR="008454D7" w:rsidRPr="008454D7" w:rsidRDefault="008454D7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6AF479F0" w14:textId="77777777" w:rsidR="008454D7" w:rsidRPr="008454D7" w:rsidRDefault="008454D7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3FF6DFF4" w14:textId="77777777" w:rsidR="008454D7" w:rsidRPr="008454D7" w:rsidRDefault="008454D7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7CFA5F8A" w14:textId="77777777" w:rsidR="008454D7" w:rsidRPr="008454D7" w:rsidRDefault="008454D7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4FE461C9" w14:textId="18A5C00B" w:rsidR="008454D7" w:rsidRDefault="008454D7" w:rsidP="00FC05F8">
      <w:pPr>
        <w:spacing w:before="0" w:line="240" w:lineRule="auto"/>
        <w:ind w:firstLine="0"/>
        <w:contextualSpacing w:val="0"/>
        <w:rPr>
          <w:rFonts w:eastAsia="Times New Roman" w:cs="Times New Roman"/>
          <w:b/>
          <w:sz w:val="28"/>
          <w:szCs w:val="28"/>
        </w:rPr>
      </w:pPr>
    </w:p>
    <w:p w14:paraId="29C528D5" w14:textId="77777777" w:rsidR="00FC05F8" w:rsidRPr="008454D7" w:rsidRDefault="00FC05F8" w:rsidP="00FC05F8">
      <w:pPr>
        <w:spacing w:before="0" w:line="240" w:lineRule="auto"/>
        <w:ind w:firstLine="0"/>
        <w:contextualSpacing w:val="0"/>
        <w:rPr>
          <w:rFonts w:eastAsia="Times New Roman" w:cs="Times New Roman"/>
          <w:b/>
          <w:sz w:val="28"/>
          <w:szCs w:val="28"/>
        </w:rPr>
      </w:pPr>
    </w:p>
    <w:p w14:paraId="0788314B" w14:textId="69CE6D27" w:rsidR="008454D7" w:rsidRDefault="008454D7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2F3E569F" w14:textId="3C5D1133" w:rsidR="00FC05F8" w:rsidRDefault="00FC05F8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5969AAFE" w14:textId="45D1A778" w:rsidR="00087346" w:rsidRDefault="00087346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17126E3A" w14:textId="77777777" w:rsidR="00087346" w:rsidRDefault="00087346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303E0880" w14:textId="56D8D211" w:rsidR="00FC05F8" w:rsidRDefault="00FC05F8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56FFBF86" w14:textId="2C63605B" w:rsidR="00FC05F8" w:rsidRDefault="00FC05F8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7B745361" w14:textId="38AFA5A7" w:rsidR="00FC05F8" w:rsidRDefault="00FC05F8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1D3E562C" w14:textId="7B7C9020" w:rsidR="00FC05F8" w:rsidRDefault="00FC05F8" w:rsidP="00FC05F8">
      <w:pPr>
        <w:spacing w:before="0" w:line="240" w:lineRule="auto"/>
        <w:ind w:firstLine="0"/>
        <w:contextualSpacing w:val="0"/>
        <w:rPr>
          <w:rFonts w:eastAsia="Times New Roman" w:cs="Times New Roman"/>
          <w:b/>
          <w:sz w:val="28"/>
          <w:szCs w:val="28"/>
        </w:rPr>
      </w:pPr>
    </w:p>
    <w:p w14:paraId="74B21A07" w14:textId="77777777" w:rsidR="00FC05F8" w:rsidRPr="008454D7" w:rsidRDefault="00FC05F8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0ED7B27C" w14:textId="77777777" w:rsidR="008454D7" w:rsidRPr="008454D7" w:rsidRDefault="008454D7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03E70748" w14:textId="77777777" w:rsidR="008454D7" w:rsidRPr="00AF476E" w:rsidRDefault="008454D7" w:rsidP="00B770C9">
      <w:pPr>
        <w:ind w:firstLine="0"/>
        <w:jc w:val="center"/>
        <w:rPr>
          <w:b/>
          <w:bCs/>
          <w:sz w:val="28"/>
          <w:szCs w:val="24"/>
        </w:rPr>
      </w:pPr>
    </w:p>
    <w:p w14:paraId="510F0C87" w14:textId="525A5654" w:rsidR="008454D7" w:rsidRPr="00AF476E" w:rsidRDefault="008454D7" w:rsidP="00B770C9">
      <w:pPr>
        <w:ind w:firstLine="0"/>
        <w:jc w:val="center"/>
        <w:rPr>
          <w:b/>
          <w:bCs/>
          <w:sz w:val="28"/>
          <w:szCs w:val="24"/>
        </w:rPr>
      </w:pPr>
      <w:r w:rsidRPr="00AF476E">
        <w:rPr>
          <w:b/>
          <w:bCs/>
          <w:sz w:val="28"/>
          <w:szCs w:val="24"/>
        </w:rPr>
        <w:t>Игра «</w:t>
      </w:r>
      <w:r w:rsidR="0051364F">
        <w:rPr>
          <w:b/>
          <w:bCs/>
          <w:sz w:val="28"/>
          <w:szCs w:val="24"/>
        </w:rPr>
        <w:t>Тетрис</w:t>
      </w:r>
      <w:r w:rsidRPr="00AF476E">
        <w:rPr>
          <w:b/>
          <w:bCs/>
          <w:sz w:val="28"/>
          <w:szCs w:val="24"/>
        </w:rPr>
        <w:t>»</w:t>
      </w:r>
    </w:p>
    <w:p w14:paraId="496079CC" w14:textId="77777777" w:rsidR="008454D7" w:rsidRPr="00AF476E" w:rsidRDefault="008454D7" w:rsidP="00B770C9">
      <w:pPr>
        <w:ind w:firstLine="0"/>
        <w:jc w:val="center"/>
        <w:rPr>
          <w:b/>
          <w:bCs/>
          <w:sz w:val="28"/>
          <w:szCs w:val="24"/>
        </w:rPr>
      </w:pPr>
      <w:r w:rsidRPr="00AF476E">
        <w:rPr>
          <w:b/>
          <w:bCs/>
          <w:sz w:val="28"/>
          <w:szCs w:val="24"/>
        </w:rPr>
        <w:t>Руководство пользователя</w:t>
      </w:r>
    </w:p>
    <w:p w14:paraId="152D7063" w14:textId="77777777" w:rsidR="008454D7" w:rsidRPr="008454D7" w:rsidRDefault="008454D7" w:rsidP="00C173C3">
      <w:pPr>
        <w:spacing w:before="0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0B3D4150" w14:textId="77777777" w:rsidR="008454D7" w:rsidRPr="008454D7" w:rsidRDefault="008454D7" w:rsidP="008454D7">
      <w:pPr>
        <w:spacing w:before="0" w:line="240" w:lineRule="auto"/>
        <w:ind w:firstLine="0"/>
        <w:contextualSpacing w:val="0"/>
        <w:jc w:val="left"/>
        <w:rPr>
          <w:rFonts w:eastAsia="Times New Roman" w:cs="Times New Roman"/>
          <w:bCs/>
          <w:sz w:val="28"/>
          <w:szCs w:val="28"/>
        </w:rPr>
      </w:pPr>
    </w:p>
    <w:p w14:paraId="47FF4825" w14:textId="77777777" w:rsidR="008454D7" w:rsidRPr="008454D7" w:rsidRDefault="008454D7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0049C6A4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956264B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907E53C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EF21CCA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9476419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2D7F085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132E533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88FA8ED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A5045F2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4981114" w14:textId="43B5A27F" w:rsid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A27CDE3" w14:textId="77777777" w:rsidR="00FC05F8" w:rsidRDefault="00FC05F8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7FE8203" w14:textId="77777777" w:rsidR="00FC05F8" w:rsidRPr="008454D7" w:rsidRDefault="00FC05F8" w:rsidP="00FC05F8">
      <w:pPr>
        <w:shd w:val="clear" w:color="auto" w:fill="FFFFFF"/>
        <w:spacing w:before="0" w:line="240" w:lineRule="auto"/>
        <w:ind w:firstLine="0"/>
        <w:contextualSpacing w:val="0"/>
        <w:rPr>
          <w:rFonts w:eastAsia="Times New Roman" w:cs="Times New Roman"/>
          <w:sz w:val="28"/>
          <w:szCs w:val="28"/>
        </w:rPr>
      </w:pPr>
    </w:p>
    <w:p w14:paraId="38D42700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DE8F2B5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5F5E3EF" w14:textId="279DF96D" w:rsidR="00E33344" w:rsidRDefault="00E33344" w:rsidP="008454D7">
      <w:pPr>
        <w:shd w:val="clear" w:color="auto" w:fill="FFFFFF"/>
        <w:spacing w:before="0" w:line="240" w:lineRule="auto"/>
        <w:ind w:firstLine="0"/>
        <w:contextualSpacing w:val="0"/>
        <w:jc w:val="left"/>
        <w:rPr>
          <w:rFonts w:eastAsia="Times New Roman" w:cs="Times New Roman"/>
          <w:sz w:val="28"/>
          <w:szCs w:val="28"/>
        </w:rPr>
      </w:pPr>
    </w:p>
    <w:p w14:paraId="58DB42F2" w14:textId="77777777" w:rsidR="004C08D2" w:rsidRDefault="004C08D2" w:rsidP="008454D7">
      <w:pPr>
        <w:shd w:val="clear" w:color="auto" w:fill="FFFFFF"/>
        <w:spacing w:before="0" w:line="240" w:lineRule="auto"/>
        <w:ind w:firstLine="0"/>
        <w:contextualSpacing w:val="0"/>
        <w:jc w:val="left"/>
        <w:rPr>
          <w:rFonts w:eastAsia="Times New Roman" w:cs="Times New Roman"/>
          <w:sz w:val="28"/>
          <w:szCs w:val="28"/>
        </w:rPr>
      </w:pPr>
    </w:p>
    <w:p w14:paraId="7C1A5914" w14:textId="77777777" w:rsidR="00E33344" w:rsidRPr="008454D7" w:rsidRDefault="00E33344" w:rsidP="008454D7">
      <w:pPr>
        <w:shd w:val="clear" w:color="auto" w:fill="FFFFFF"/>
        <w:spacing w:before="0" w:line="240" w:lineRule="auto"/>
        <w:ind w:firstLine="0"/>
        <w:contextualSpacing w:val="0"/>
        <w:jc w:val="left"/>
        <w:rPr>
          <w:rFonts w:eastAsia="Times New Roman" w:cs="Times New Roman"/>
          <w:sz w:val="28"/>
          <w:szCs w:val="28"/>
        </w:rPr>
      </w:pPr>
    </w:p>
    <w:p w14:paraId="0B34FB25" w14:textId="77777777" w:rsidR="008454D7" w:rsidRPr="008454D7" w:rsidRDefault="008454D7" w:rsidP="008454D7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  <w:r w:rsidRPr="00AF476E">
        <w:rPr>
          <w:rFonts w:eastAsia="Times New Roman" w:cs="Times New Roman"/>
          <w:szCs w:val="24"/>
        </w:rPr>
        <w:t>Киров, 2022 г.</w:t>
      </w:r>
      <w:bookmarkEnd w:id="0"/>
      <w:r w:rsidRPr="00AF476E">
        <w:rPr>
          <w:rFonts w:eastAsia="Times New Roman" w:cs="Times New Roman"/>
          <w:b/>
          <w:szCs w:val="24"/>
        </w:rPr>
        <w:t xml:space="preserve"> </w:t>
      </w:r>
      <w:r w:rsidRPr="008454D7">
        <w:rPr>
          <w:rFonts w:eastAsia="Times New Roman" w:cs="Times New Roman"/>
          <w:b/>
          <w:sz w:val="28"/>
          <w:szCs w:val="28"/>
        </w:rPr>
        <w:br w:type="page"/>
      </w:r>
    </w:p>
    <w:p w14:paraId="0A937ABC" w14:textId="42EFEDBA" w:rsidR="008454D7" w:rsidRPr="00B770C9" w:rsidRDefault="008454D7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Cs w:val="24"/>
        </w:rPr>
      </w:pPr>
      <w:r w:rsidRPr="00B770C9">
        <w:rPr>
          <w:rFonts w:eastAsia="Times New Roman" w:cs="Times New Roman"/>
          <w:b/>
          <w:szCs w:val="24"/>
        </w:rPr>
        <w:lastRenderedPageBreak/>
        <w:t>Содержание</w:t>
      </w:r>
    </w:p>
    <w:p w14:paraId="097FD230" w14:textId="77777777" w:rsidR="008454D7" w:rsidRPr="008454D7" w:rsidRDefault="008454D7" w:rsidP="008454D7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 w:val="28"/>
          <w:szCs w:val="28"/>
        </w:rPr>
      </w:pPr>
    </w:p>
    <w:p w14:paraId="65CB9A94" w14:textId="6BBA9205" w:rsidR="005F1E88" w:rsidRDefault="008454D7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8454D7">
        <w:rPr>
          <w:szCs w:val="32"/>
        </w:rPr>
        <w:fldChar w:fldCharType="begin"/>
      </w:r>
      <w:r w:rsidRPr="008454D7">
        <w:rPr>
          <w:szCs w:val="32"/>
        </w:rPr>
        <w:instrText xml:space="preserve"> TOC \o "2-3" \h \z \t "Заголовок 1;1" </w:instrText>
      </w:r>
      <w:r w:rsidRPr="008454D7">
        <w:rPr>
          <w:szCs w:val="32"/>
        </w:rPr>
        <w:fldChar w:fldCharType="separate"/>
      </w:r>
      <w:hyperlink w:anchor="_Toc106427849" w:history="1">
        <w:r w:rsidR="005F1E88" w:rsidRPr="00753FF3">
          <w:rPr>
            <w:rStyle w:val="a6"/>
            <w:kern w:val="32"/>
            <w:lang w:eastAsia="en-US" w:bidi="en-US"/>
          </w:rPr>
          <w:t>1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kern w:val="32"/>
            <w:lang w:eastAsia="en-US" w:bidi="en-US"/>
          </w:rPr>
          <w:t>Введение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_Toc106427849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89</w:t>
        </w:r>
        <w:r w:rsidR="005F1E88">
          <w:rPr>
            <w:webHidden/>
          </w:rPr>
          <w:fldChar w:fldCharType="end"/>
        </w:r>
      </w:hyperlink>
    </w:p>
    <w:p w14:paraId="4EF618B3" w14:textId="3A9F9B3C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0" w:history="1">
        <w:r w:rsidR="005F1E88" w:rsidRPr="00753FF3">
          <w:rPr>
            <w:rStyle w:val="a6"/>
            <w:lang w:eastAsia="en-US" w:bidi="en-US"/>
          </w:rPr>
          <w:t>1.1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Область применения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_Toc106427850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89</w:t>
        </w:r>
        <w:r w:rsidR="005F1E88">
          <w:rPr>
            <w:webHidden/>
          </w:rPr>
          <w:fldChar w:fldCharType="end"/>
        </w:r>
      </w:hyperlink>
    </w:p>
    <w:p w14:paraId="521E6B4F" w14:textId="573A8A26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1" w:history="1">
        <w:r w:rsidR="005F1E88" w:rsidRPr="00753FF3">
          <w:rPr>
            <w:rStyle w:val="a6"/>
            <w:lang w:eastAsia="en-US" w:bidi="en-US"/>
          </w:rPr>
          <w:t>1.2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Краткое описание возможностей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_Toc106427851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89</w:t>
        </w:r>
        <w:r w:rsidR="005F1E88">
          <w:rPr>
            <w:webHidden/>
          </w:rPr>
          <w:fldChar w:fldCharType="end"/>
        </w:r>
      </w:hyperlink>
    </w:p>
    <w:p w14:paraId="74079F32" w14:textId="6CDCF105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2" w:history="1">
        <w:r w:rsidR="005F1E88" w:rsidRPr="00753FF3">
          <w:rPr>
            <w:rStyle w:val="a6"/>
            <w:lang w:eastAsia="en-US" w:bidi="en-US"/>
          </w:rPr>
          <w:t>1.3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Уровень подготовки пользователя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_Toc106427852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89</w:t>
        </w:r>
        <w:r w:rsidR="005F1E88">
          <w:rPr>
            <w:webHidden/>
          </w:rPr>
          <w:fldChar w:fldCharType="end"/>
        </w:r>
      </w:hyperlink>
    </w:p>
    <w:p w14:paraId="637337C6" w14:textId="6D5A1F67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3" w:history="1">
        <w:r w:rsidR="005F1E88" w:rsidRPr="00753FF3">
          <w:rPr>
            <w:rStyle w:val="a6"/>
            <w:lang w:eastAsia="en-US" w:bidi="en-US"/>
          </w:rPr>
          <w:t>1.4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Перечень эксплуатационной документации, с которыми необходимо ознакомиться пользователю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_Toc106427853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89</w:t>
        </w:r>
        <w:r w:rsidR="005F1E88">
          <w:rPr>
            <w:webHidden/>
          </w:rPr>
          <w:fldChar w:fldCharType="end"/>
        </w:r>
      </w:hyperlink>
    </w:p>
    <w:p w14:paraId="562F9573" w14:textId="6B99A53C" w:rsidR="005F1E88" w:rsidRDefault="00E4253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4" w:history="1">
        <w:r w:rsidR="005F1E88" w:rsidRPr="00753FF3">
          <w:rPr>
            <w:rStyle w:val="a6"/>
            <w:lang w:eastAsia="en-US" w:bidi="en-US"/>
          </w:rPr>
          <w:t>2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Назначение и условия применения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_Toc106427854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90</w:t>
        </w:r>
        <w:r w:rsidR="005F1E88">
          <w:rPr>
            <w:webHidden/>
          </w:rPr>
          <w:fldChar w:fldCharType="end"/>
        </w:r>
      </w:hyperlink>
    </w:p>
    <w:p w14:paraId="7A85338B" w14:textId="27FC28B7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5" w:history="1">
        <w:r w:rsidR="005F1E88" w:rsidRPr="00753FF3">
          <w:rPr>
            <w:rStyle w:val="a6"/>
            <w:lang w:eastAsia="en-US" w:bidi="en-US"/>
          </w:rPr>
          <w:t>2.1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Виды деятельности, функции, для автоматизации которых предназначено данное средство автоматизации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_Toc106427855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90</w:t>
        </w:r>
        <w:r w:rsidR="005F1E88">
          <w:rPr>
            <w:webHidden/>
          </w:rPr>
          <w:fldChar w:fldCharType="end"/>
        </w:r>
      </w:hyperlink>
    </w:p>
    <w:p w14:paraId="6317425F" w14:textId="57000C0D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6" w:history="1">
        <w:r w:rsidR="005F1E88" w:rsidRPr="00753FF3">
          <w:rPr>
            <w:rStyle w:val="a6"/>
            <w:lang w:eastAsia="en-US" w:bidi="en-US"/>
          </w:rPr>
          <w:t>2.2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Условия, при соблюдении которых обеспечивается применение средства автоматизации в соответствии с назначением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_Toc106427856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90</w:t>
        </w:r>
        <w:r w:rsidR="005F1E88">
          <w:rPr>
            <w:webHidden/>
          </w:rPr>
          <w:fldChar w:fldCharType="end"/>
        </w:r>
      </w:hyperlink>
    </w:p>
    <w:p w14:paraId="0E5A1F7D" w14:textId="382D52F6" w:rsidR="005F1E88" w:rsidRDefault="00E4253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7" w:history="1">
        <w:r w:rsidR="005F1E88" w:rsidRPr="00753FF3">
          <w:rPr>
            <w:rStyle w:val="a6"/>
            <w:lang w:eastAsia="en-US" w:bidi="en-US"/>
          </w:rPr>
          <w:t>3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Подготовка к работе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_Toc106427857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91</w:t>
        </w:r>
        <w:r w:rsidR="005F1E88">
          <w:rPr>
            <w:webHidden/>
          </w:rPr>
          <w:fldChar w:fldCharType="end"/>
        </w:r>
      </w:hyperlink>
    </w:p>
    <w:p w14:paraId="3276C43F" w14:textId="7552584D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8" w:history="1">
        <w:r w:rsidR="005F1E88" w:rsidRPr="00753FF3">
          <w:rPr>
            <w:rStyle w:val="a6"/>
            <w:lang w:eastAsia="en-US" w:bidi="en-US"/>
          </w:rPr>
          <w:t>3.1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Состав и содержание дистрибутивного носителя данных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_Toc106427858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91</w:t>
        </w:r>
        <w:r w:rsidR="005F1E88">
          <w:rPr>
            <w:webHidden/>
          </w:rPr>
          <w:fldChar w:fldCharType="end"/>
        </w:r>
      </w:hyperlink>
    </w:p>
    <w:p w14:paraId="11536374" w14:textId="4C1F2D4C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59" w:history="1">
        <w:r w:rsidR="005F1E88" w:rsidRPr="00753FF3">
          <w:rPr>
            <w:rStyle w:val="a6"/>
            <w:lang w:eastAsia="en-US" w:bidi="en-US"/>
          </w:rPr>
          <w:t>3.2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Порядок загрузки данных программы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_Toc106427859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91</w:t>
        </w:r>
        <w:r w:rsidR="005F1E88">
          <w:rPr>
            <w:webHidden/>
          </w:rPr>
          <w:fldChar w:fldCharType="end"/>
        </w:r>
      </w:hyperlink>
    </w:p>
    <w:p w14:paraId="471B2651" w14:textId="0D22E90B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60" w:history="1">
        <w:r w:rsidR="005F1E88" w:rsidRPr="00753FF3">
          <w:rPr>
            <w:rStyle w:val="a6"/>
            <w:lang w:eastAsia="en-US" w:bidi="en-US"/>
          </w:rPr>
          <w:t>3.3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Порядок проверки работоспособности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_Toc106427860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91</w:t>
        </w:r>
        <w:r w:rsidR="005F1E88">
          <w:rPr>
            <w:webHidden/>
          </w:rPr>
          <w:fldChar w:fldCharType="end"/>
        </w:r>
      </w:hyperlink>
    </w:p>
    <w:p w14:paraId="7799CEB5" w14:textId="0CBBE220" w:rsidR="005F1E88" w:rsidRDefault="00E4253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61" w:history="1">
        <w:r w:rsidR="005F1E88" w:rsidRPr="00753FF3">
          <w:rPr>
            <w:rStyle w:val="a6"/>
            <w:lang w:eastAsia="en-US" w:bidi="en-US"/>
          </w:rPr>
          <w:t>4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Описание операций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_Toc106427861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92</w:t>
        </w:r>
        <w:r w:rsidR="005F1E88">
          <w:rPr>
            <w:webHidden/>
          </w:rPr>
          <w:fldChar w:fldCharType="end"/>
        </w:r>
      </w:hyperlink>
    </w:p>
    <w:p w14:paraId="629BFB6D" w14:textId="5748D161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62" w:history="1">
        <w:r w:rsidR="005F1E88" w:rsidRPr="00753FF3">
          <w:rPr>
            <w:rStyle w:val="a6"/>
            <w:lang w:eastAsia="en-US" w:bidi="en-US"/>
          </w:rPr>
          <w:t>4.1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Описание всех выполняемых функций, задач, комплексов задач, процедур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_Toc106427862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92</w:t>
        </w:r>
        <w:r w:rsidR="005F1E88">
          <w:rPr>
            <w:webHidden/>
          </w:rPr>
          <w:fldChar w:fldCharType="end"/>
        </w:r>
      </w:hyperlink>
    </w:p>
    <w:p w14:paraId="1509603D" w14:textId="3F8C2D03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63" w:history="1">
        <w:r w:rsidR="005F1E88" w:rsidRPr="00753FF3">
          <w:rPr>
            <w:rStyle w:val="a6"/>
            <w:lang w:eastAsia="en-US" w:bidi="en-US"/>
          </w:rPr>
          <w:t>4.2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Описание операций технологического процесса обработки данных, необходимых для выполнения функций, комплексов задач, процедур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_Toc106427863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93</w:t>
        </w:r>
        <w:r w:rsidR="005F1E88">
          <w:rPr>
            <w:webHidden/>
          </w:rPr>
          <w:fldChar w:fldCharType="end"/>
        </w:r>
      </w:hyperlink>
    </w:p>
    <w:p w14:paraId="41125030" w14:textId="15A003F3" w:rsidR="005F1E88" w:rsidRDefault="00E42536" w:rsidP="007A67C1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64" w:history="1">
        <w:r w:rsidR="005F1E88" w:rsidRPr="00753FF3">
          <w:rPr>
            <w:rStyle w:val="a6"/>
          </w:rPr>
          <w:t>4.2.1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</w:rPr>
          <w:t>Главное меню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_Toc106427864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93</w:t>
        </w:r>
        <w:r w:rsidR="005F1E88">
          <w:rPr>
            <w:webHidden/>
          </w:rPr>
          <w:fldChar w:fldCharType="end"/>
        </w:r>
      </w:hyperlink>
    </w:p>
    <w:p w14:paraId="769B18A7" w14:textId="47773557" w:rsidR="005F1E88" w:rsidRDefault="00E42536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66" w:history="1">
        <w:r w:rsidR="005F1E88" w:rsidRPr="00753FF3">
          <w:rPr>
            <w:rStyle w:val="a6"/>
          </w:rPr>
          <w:t>4.2.2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</w:rPr>
          <w:t>Выбор режима уровня сложности игры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_Toc106427866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95</w:t>
        </w:r>
        <w:r w:rsidR="005F1E88">
          <w:rPr>
            <w:webHidden/>
          </w:rPr>
          <w:fldChar w:fldCharType="end"/>
        </w:r>
      </w:hyperlink>
    </w:p>
    <w:p w14:paraId="370DA8FE" w14:textId="15C81EDB" w:rsidR="005F1E88" w:rsidRDefault="00E42536">
      <w:pPr>
        <w:pStyle w:val="3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67" w:history="1">
        <w:r w:rsidR="005F1E88" w:rsidRPr="00753FF3">
          <w:rPr>
            <w:rStyle w:val="a6"/>
          </w:rPr>
          <w:t>4.2.3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6B0568">
          <w:rPr>
            <w:rStyle w:val="a6"/>
          </w:rPr>
          <w:t>П</w:t>
        </w:r>
        <w:r w:rsidR="005F1E88" w:rsidRPr="00753FF3">
          <w:rPr>
            <w:rStyle w:val="a6"/>
          </w:rPr>
          <w:t>оражение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_Toc106427867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98</w:t>
        </w:r>
        <w:r w:rsidR="005F1E88">
          <w:rPr>
            <w:webHidden/>
          </w:rPr>
          <w:fldChar w:fldCharType="end"/>
        </w:r>
      </w:hyperlink>
    </w:p>
    <w:p w14:paraId="309D24C3" w14:textId="086A511A" w:rsidR="005F1E88" w:rsidRDefault="00E42536" w:rsidP="006B056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68" w:history="1">
        <w:r w:rsidR="005F1E88" w:rsidRPr="00753FF3">
          <w:rPr>
            <w:rStyle w:val="a6"/>
            <w:lang w:eastAsia="en-US" w:bidi="en-US"/>
          </w:rPr>
          <w:t>5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Аварийные ситуации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_Toc106427868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99</w:t>
        </w:r>
        <w:r w:rsidR="005F1E88">
          <w:rPr>
            <w:webHidden/>
          </w:rPr>
          <w:fldChar w:fldCharType="end"/>
        </w:r>
      </w:hyperlink>
      <w:bookmarkStart w:id="1" w:name="_GoBack"/>
      <w:bookmarkEnd w:id="1"/>
    </w:p>
    <w:p w14:paraId="17981CA4" w14:textId="70419291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70" w:history="1">
        <w:r w:rsidR="006B0568">
          <w:rPr>
            <w:rStyle w:val="a6"/>
            <w:lang w:eastAsia="en-US" w:bidi="en-US"/>
          </w:rPr>
          <w:t>5.1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Действия п</w:t>
        </w:r>
        <w:r w:rsidR="005F1E88" w:rsidRPr="00753FF3">
          <w:rPr>
            <w:rStyle w:val="a6"/>
            <w:lang w:eastAsia="en-US" w:bidi="en-US"/>
          </w:rPr>
          <w:t>о</w:t>
        </w:r>
        <w:r w:rsidR="005F1E88" w:rsidRPr="00753FF3">
          <w:rPr>
            <w:rStyle w:val="a6"/>
            <w:lang w:eastAsia="en-US" w:bidi="en-US"/>
          </w:rPr>
          <w:t xml:space="preserve"> восстановлению программ и/или данных при отказе магнитных носителей или обнаружении ошибок в данных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_Toc106427870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99</w:t>
        </w:r>
        <w:r w:rsidR="005F1E88">
          <w:rPr>
            <w:webHidden/>
          </w:rPr>
          <w:fldChar w:fldCharType="end"/>
        </w:r>
      </w:hyperlink>
    </w:p>
    <w:p w14:paraId="418F8436" w14:textId="516BC193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71" w:history="1">
        <w:r w:rsidR="005F1E88" w:rsidRPr="00753FF3">
          <w:rPr>
            <w:rStyle w:val="a6"/>
          </w:rPr>
          <w:t>5.3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</w:rPr>
          <w:t>Действия в случаях обнаружении несанкционированного вмешательства в данные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_Toc106427871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99</w:t>
        </w:r>
        <w:r w:rsidR="005F1E88">
          <w:rPr>
            <w:webHidden/>
          </w:rPr>
          <w:fldChar w:fldCharType="end"/>
        </w:r>
      </w:hyperlink>
    </w:p>
    <w:p w14:paraId="39CFF425" w14:textId="58BC4D0E" w:rsidR="005F1E88" w:rsidRDefault="00E4253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72" w:history="1">
        <w:r w:rsidR="005F1E88" w:rsidRPr="00753FF3">
          <w:rPr>
            <w:rStyle w:val="a6"/>
          </w:rPr>
          <w:t>5.4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</w:rPr>
          <w:t>Действия в других аварийных ситуациях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_Toc106427872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99</w:t>
        </w:r>
        <w:r w:rsidR="005F1E88">
          <w:rPr>
            <w:webHidden/>
          </w:rPr>
          <w:fldChar w:fldCharType="end"/>
        </w:r>
      </w:hyperlink>
    </w:p>
    <w:p w14:paraId="79D5F1D3" w14:textId="07B26BB1" w:rsidR="005F1E88" w:rsidRDefault="00E4253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06427873" w:history="1">
        <w:r w:rsidR="005F1E88" w:rsidRPr="00753FF3">
          <w:rPr>
            <w:rStyle w:val="a6"/>
            <w:lang w:eastAsia="en-US" w:bidi="en-US"/>
          </w:rPr>
          <w:t>6</w:t>
        </w:r>
        <w:r w:rsidR="005F1E8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5F1E88" w:rsidRPr="00753FF3">
          <w:rPr>
            <w:rStyle w:val="a6"/>
            <w:lang w:eastAsia="en-US" w:bidi="en-US"/>
          </w:rPr>
          <w:t>Рекомендации к освоению</w:t>
        </w:r>
        <w:r w:rsidR="005F1E88">
          <w:rPr>
            <w:webHidden/>
          </w:rPr>
          <w:tab/>
        </w:r>
        <w:r w:rsidR="005F1E88">
          <w:rPr>
            <w:webHidden/>
          </w:rPr>
          <w:fldChar w:fldCharType="begin"/>
        </w:r>
        <w:r w:rsidR="005F1E88">
          <w:rPr>
            <w:webHidden/>
          </w:rPr>
          <w:instrText xml:space="preserve"> PAGEREF _Toc106427873 \h </w:instrText>
        </w:r>
        <w:r w:rsidR="005F1E88">
          <w:rPr>
            <w:webHidden/>
          </w:rPr>
        </w:r>
        <w:r w:rsidR="005F1E88">
          <w:rPr>
            <w:webHidden/>
          </w:rPr>
          <w:fldChar w:fldCharType="separate"/>
        </w:r>
        <w:r w:rsidR="00BD07C5">
          <w:rPr>
            <w:webHidden/>
          </w:rPr>
          <w:t>100</w:t>
        </w:r>
        <w:r w:rsidR="005F1E88">
          <w:rPr>
            <w:webHidden/>
          </w:rPr>
          <w:fldChar w:fldCharType="end"/>
        </w:r>
      </w:hyperlink>
    </w:p>
    <w:p w14:paraId="56D82BED" w14:textId="1FAB294F" w:rsidR="008454D7" w:rsidRDefault="008454D7" w:rsidP="008454D7">
      <w:pPr>
        <w:spacing w:before="0" w:line="240" w:lineRule="auto"/>
        <w:ind w:firstLine="0"/>
        <w:contextualSpacing w:val="0"/>
        <w:jc w:val="left"/>
        <w:rPr>
          <w:rFonts w:cs="Times New Roman"/>
          <w:sz w:val="28"/>
          <w:szCs w:val="32"/>
        </w:rPr>
      </w:pPr>
      <w:r w:rsidRPr="008454D7">
        <w:rPr>
          <w:rFonts w:cs="Times New Roman"/>
          <w:sz w:val="28"/>
          <w:szCs w:val="32"/>
        </w:rPr>
        <w:fldChar w:fldCharType="end"/>
      </w:r>
    </w:p>
    <w:p w14:paraId="2886EA6B" w14:textId="458036C2" w:rsidR="008454D7" w:rsidRPr="008454D7" w:rsidRDefault="008454D7" w:rsidP="008454D7">
      <w:pPr>
        <w:spacing w:before="0" w:after="200" w:line="276" w:lineRule="auto"/>
        <w:ind w:firstLine="0"/>
        <w:contextualSpacing w:val="0"/>
        <w:jc w:val="left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br w:type="page"/>
      </w:r>
    </w:p>
    <w:p w14:paraId="667383E8" w14:textId="464A3959" w:rsidR="008454D7" w:rsidRPr="008454D7" w:rsidRDefault="008454D7" w:rsidP="008454D7">
      <w:pPr>
        <w:pStyle w:val="1"/>
        <w:rPr>
          <w:kern w:val="32"/>
          <w:lang w:eastAsia="en-US" w:bidi="en-US"/>
        </w:rPr>
      </w:pPr>
      <w:r w:rsidRPr="008454D7">
        <w:lastRenderedPageBreak/>
        <w:fldChar w:fldCharType="begin"/>
      </w:r>
      <w:r w:rsidRPr="008454D7">
        <w:instrText xml:space="preserve"> TOC \o "2-3" \h \z \t "Заголовок 1;1" </w:instrText>
      </w:r>
      <w:r w:rsidRPr="008454D7">
        <w:fldChar w:fldCharType="end"/>
      </w:r>
      <w:bookmarkStart w:id="2" w:name="_Объект_испытаний"/>
      <w:bookmarkStart w:id="3" w:name="_Toc106427849"/>
      <w:bookmarkEnd w:id="2"/>
      <w:r w:rsidRPr="008454D7">
        <w:rPr>
          <w:kern w:val="32"/>
          <w:lang w:eastAsia="en-US" w:bidi="en-US"/>
        </w:rPr>
        <w:t>Введение</w:t>
      </w:r>
      <w:bookmarkEnd w:id="3"/>
      <w:r w:rsidRPr="008454D7">
        <w:rPr>
          <w:kern w:val="32"/>
          <w:lang w:eastAsia="en-US" w:bidi="en-US"/>
        </w:rPr>
        <w:t xml:space="preserve"> </w:t>
      </w:r>
    </w:p>
    <w:p w14:paraId="78985543" w14:textId="1ADC553C" w:rsidR="008454D7" w:rsidRDefault="008454D7" w:rsidP="008454D7">
      <w:pPr>
        <w:pStyle w:val="2"/>
        <w:rPr>
          <w:lang w:eastAsia="en-US" w:bidi="en-US"/>
        </w:rPr>
      </w:pPr>
      <w:bookmarkStart w:id="4" w:name="_Toc106427850"/>
      <w:r w:rsidRPr="008454D7">
        <w:rPr>
          <w:lang w:eastAsia="en-US" w:bidi="en-US"/>
        </w:rPr>
        <w:t>Область применения</w:t>
      </w:r>
      <w:bookmarkEnd w:id="4"/>
    </w:p>
    <w:p w14:paraId="11BE9EF0" w14:textId="400D1797" w:rsidR="008454D7" w:rsidRPr="008454D7" w:rsidRDefault="0051364F" w:rsidP="008454D7">
      <w:pPr>
        <w:rPr>
          <w:rFonts w:eastAsia="MS Mincho" w:cs="Arial"/>
        </w:rPr>
      </w:pPr>
      <w:r>
        <w:rPr>
          <w:rFonts w:eastAsia="MS Mincho" w:cs="Arial"/>
        </w:rPr>
        <w:t>Программа - игра «Тетрис</w:t>
      </w:r>
      <w:r w:rsidR="008454D7" w:rsidRPr="008454D7">
        <w:rPr>
          <w:rFonts w:eastAsia="MS Mincho" w:cs="Arial"/>
        </w:rPr>
        <w:t xml:space="preserve">» является развлекательной программой в сфере персональных компьютеров. </w:t>
      </w:r>
    </w:p>
    <w:p w14:paraId="3EBA0C84" w14:textId="0FD229FA" w:rsidR="008454D7" w:rsidRDefault="008454D7" w:rsidP="00814C79">
      <w:r>
        <w:t>Программа предназначена для получения и применения навыков разработки программного обеспечения и создания технической документации.</w:t>
      </w:r>
    </w:p>
    <w:p w14:paraId="6DAE9861" w14:textId="77777777" w:rsidR="008454D7" w:rsidRPr="008454D7" w:rsidRDefault="008454D7" w:rsidP="00BB73D6">
      <w:pPr>
        <w:pStyle w:val="2"/>
        <w:rPr>
          <w:lang w:eastAsia="en-US" w:bidi="en-US"/>
        </w:rPr>
      </w:pPr>
      <w:bookmarkStart w:id="5" w:name="_Toc106427851"/>
      <w:r w:rsidRPr="008454D7">
        <w:rPr>
          <w:lang w:eastAsia="en-US" w:bidi="en-US"/>
        </w:rPr>
        <w:t>Краткое описание возможностей</w:t>
      </w:r>
      <w:bookmarkEnd w:id="5"/>
    </w:p>
    <w:p w14:paraId="5E18C410" w14:textId="67B99236" w:rsidR="008454D7" w:rsidRDefault="008454D7" w:rsidP="008454D7">
      <w:pPr>
        <w:rPr>
          <w:lang w:eastAsia="en-US" w:bidi="en-US"/>
        </w:rPr>
      </w:pPr>
      <w:r w:rsidRPr="008454D7">
        <w:rPr>
          <w:lang w:eastAsia="en-US" w:bidi="en-US"/>
        </w:rPr>
        <w:t>Пользователю предоставлены следующие возможности:</w:t>
      </w:r>
    </w:p>
    <w:p w14:paraId="0B25CAFB" w14:textId="58F2D921" w:rsidR="008454D7" w:rsidRDefault="008454D7" w:rsidP="008454D7">
      <w:pPr>
        <w:pStyle w:val="a0"/>
        <w:numPr>
          <w:ilvl w:val="0"/>
          <w:numId w:val="102"/>
        </w:numPr>
        <w:ind w:left="0" w:firstLine="851"/>
      </w:pPr>
      <w:r>
        <w:t>начать игру</w:t>
      </w:r>
      <w:r w:rsidR="0051364F">
        <w:t xml:space="preserve"> – с помощью кнопки «Старт</w:t>
      </w:r>
      <w:r>
        <w:t>» в главном меню;</w:t>
      </w:r>
    </w:p>
    <w:p w14:paraId="43E8A9BE" w14:textId="474A0F51" w:rsidR="008454D7" w:rsidRDefault="008454D7" w:rsidP="008454D7">
      <w:pPr>
        <w:pStyle w:val="a0"/>
        <w:numPr>
          <w:ilvl w:val="0"/>
          <w:numId w:val="102"/>
        </w:numPr>
        <w:ind w:left="0" w:firstLine="851"/>
      </w:pPr>
      <w:r>
        <w:t>выбор у</w:t>
      </w:r>
      <w:r w:rsidR="0051364F">
        <w:t>ровня сложности игры - «Сложность-1», «Сложность-2»</w:t>
      </w:r>
      <w:r>
        <w:t>;</w:t>
      </w:r>
    </w:p>
    <w:p w14:paraId="4FC4BE75" w14:textId="77777777" w:rsidR="008454D7" w:rsidRDefault="008454D7" w:rsidP="008454D7">
      <w:pPr>
        <w:pStyle w:val="a0"/>
        <w:numPr>
          <w:ilvl w:val="0"/>
          <w:numId w:val="102"/>
        </w:numPr>
        <w:ind w:left="0" w:firstLine="851"/>
      </w:pPr>
      <w:r>
        <w:t>возможность остановить игру – нажать на паузу;</w:t>
      </w:r>
    </w:p>
    <w:p w14:paraId="1E0C0CC3" w14:textId="7FDAB368" w:rsidR="008454D7" w:rsidRDefault="008454D7" w:rsidP="008454D7">
      <w:pPr>
        <w:pStyle w:val="a0"/>
        <w:numPr>
          <w:ilvl w:val="0"/>
          <w:numId w:val="102"/>
        </w:numPr>
        <w:ind w:left="0" w:firstLine="851"/>
      </w:pPr>
      <w:r>
        <w:t>долгосрочный вы</w:t>
      </w:r>
      <w:r w:rsidR="0051364F">
        <w:t>ход – нажатие на кнопку «Выход</w:t>
      </w:r>
      <w:r>
        <w:t>»;</w:t>
      </w:r>
    </w:p>
    <w:p w14:paraId="4F525D98" w14:textId="0A7ABCEC" w:rsidR="008454D7" w:rsidRDefault="008454D7" w:rsidP="008454D7">
      <w:pPr>
        <w:pStyle w:val="a0"/>
        <w:numPr>
          <w:ilvl w:val="0"/>
          <w:numId w:val="102"/>
        </w:numPr>
        <w:ind w:left="0" w:firstLine="851"/>
      </w:pPr>
      <w:r>
        <w:t>отображение о</w:t>
      </w:r>
      <w:r w:rsidR="0051364F">
        <w:t xml:space="preserve">чков для пользователя в правой части заголовка </w:t>
      </w:r>
      <w:r>
        <w:t>игры;</w:t>
      </w:r>
    </w:p>
    <w:p w14:paraId="7FD15405" w14:textId="21AE6F45" w:rsidR="0051364F" w:rsidRDefault="0051364F" w:rsidP="008454D7">
      <w:pPr>
        <w:pStyle w:val="a0"/>
        <w:numPr>
          <w:ilvl w:val="0"/>
          <w:numId w:val="102"/>
        </w:numPr>
        <w:ind w:left="0" w:firstLine="851"/>
      </w:pPr>
      <w:r>
        <w:t>отображение следующей фигуры для выпадения в правой части заголовка игры;</w:t>
      </w:r>
    </w:p>
    <w:p w14:paraId="6E9E0144" w14:textId="77777777" w:rsidR="008454D7" w:rsidRPr="008454D7" w:rsidRDefault="008454D7" w:rsidP="00D71519">
      <w:pPr>
        <w:pStyle w:val="2"/>
        <w:rPr>
          <w:lang w:eastAsia="en-US" w:bidi="en-US"/>
        </w:rPr>
      </w:pPr>
      <w:bookmarkStart w:id="6" w:name="_Toc106427852"/>
      <w:r w:rsidRPr="008454D7">
        <w:rPr>
          <w:lang w:eastAsia="en-US" w:bidi="en-US"/>
        </w:rPr>
        <w:t>Уровень подготовки пользователя</w:t>
      </w:r>
      <w:bookmarkEnd w:id="6"/>
    </w:p>
    <w:p w14:paraId="3EA36D16" w14:textId="77777777" w:rsidR="008454D7" w:rsidRPr="008454D7" w:rsidRDefault="008454D7" w:rsidP="00D71519">
      <w:pPr>
        <w:rPr>
          <w:lang w:eastAsia="en-US" w:bidi="en-US"/>
        </w:rPr>
      </w:pPr>
      <w:r w:rsidRPr="008454D7">
        <w:rPr>
          <w:lang w:eastAsia="en-US" w:bidi="en-US"/>
        </w:rPr>
        <w:t>Базовые навыки владения персональным компьютером.</w:t>
      </w:r>
    </w:p>
    <w:p w14:paraId="1E9CC7AD" w14:textId="77777777" w:rsidR="008454D7" w:rsidRPr="008454D7" w:rsidRDefault="008454D7" w:rsidP="00D71519">
      <w:pPr>
        <w:pStyle w:val="2"/>
        <w:rPr>
          <w:lang w:eastAsia="en-US" w:bidi="en-US"/>
        </w:rPr>
      </w:pPr>
      <w:bookmarkStart w:id="7" w:name="_Toc106427853"/>
      <w:r w:rsidRPr="008454D7">
        <w:rPr>
          <w:lang w:eastAsia="en-US" w:bidi="en-US"/>
        </w:rPr>
        <w:t>Перечень эксплуатационной документации, с которыми необходимо ознакомиться пользователю</w:t>
      </w:r>
      <w:bookmarkEnd w:id="7"/>
    </w:p>
    <w:p w14:paraId="7FA4F3C9" w14:textId="77777777" w:rsidR="008454D7" w:rsidRPr="008454D7" w:rsidRDefault="008454D7" w:rsidP="00D71519">
      <w:pPr>
        <w:pStyle w:val="a0"/>
        <w:rPr>
          <w:lang w:eastAsia="en-US" w:bidi="en-US"/>
        </w:rPr>
      </w:pPr>
      <w:r w:rsidRPr="008454D7">
        <w:rPr>
          <w:lang w:eastAsia="en-US" w:bidi="en-US"/>
        </w:rPr>
        <w:t>руководство пользователя;</w:t>
      </w:r>
    </w:p>
    <w:p w14:paraId="76297235" w14:textId="77777777" w:rsidR="008454D7" w:rsidRPr="008454D7" w:rsidRDefault="008454D7" w:rsidP="00D71519">
      <w:pPr>
        <w:pStyle w:val="a0"/>
        <w:rPr>
          <w:lang w:eastAsia="en-US" w:bidi="en-US"/>
        </w:rPr>
      </w:pPr>
      <w:r w:rsidRPr="008454D7">
        <w:rPr>
          <w:lang w:eastAsia="en-US" w:bidi="en-US"/>
        </w:rPr>
        <w:t>техническое задание;</w:t>
      </w:r>
    </w:p>
    <w:p w14:paraId="2F0F55C3" w14:textId="77777777" w:rsidR="008454D7" w:rsidRPr="008454D7" w:rsidRDefault="008454D7" w:rsidP="00D71519">
      <w:pPr>
        <w:pStyle w:val="a0"/>
        <w:rPr>
          <w:lang w:eastAsia="en-US" w:bidi="en-US"/>
        </w:rPr>
      </w:pPr>
      <w:r w:rsidRPr="008454D7">
        <w:rPr>
          <w:lang w:eastAsia="en-US" w:bidi="en-US"/>
        </w:rPr>
        <w:t>программа и методика испытаний.</w:t>
      </w:r>
    </w:p>
    <w:p w14:paraId="7A59F314" w14:textId="77777777" w:rsidR="008454D7" w:rsidRPr="008454D7" w:rsidRDefault="008454D7" w:rsidP="00D71519">
      <w:pPr>
        <w:pStyle w:val="1"/>
        <w:rPr>
          <w:lang w:eastAsia="en-US" w:bidi="en-US"/>
        </w:rPr>
      </w:pPr>
      <w:bookmarkStart w:id="8" w:name="_Toc105969072"/>
      <w:bookmarkStart w:id="9" w:name="_Toc106427854"/>
      <w:r w:rsidRPr="008454D7">
        <w:rPr>
          <w:lang w:eastAsia="en-US" w:bidi="en-US"/>
        </w:rPr>
        <w:lastRenderedPageBreak/>
        <w:t>Назначение и условия применения</w:t>
      </w:r>
      <w:bookmarkEnd w:id="8"/>
      <w:bookmarkEnd w:id="9"/>
    </w:p>
    <w:p w14:paraId="67CF2CEA" w14:textId="77777777" w:rsidR="008454D7" w:rsidRPr="008454D7" w:rsidRDefault="008454D7" w:rsidP="00D71519">
      <w:pPr>
        <w:pStyle w:val="2"/>
        <w:rPr>
          <w:lang w:eastAsia="en-US" w:bidi="en-US"/>
        </w:rPr>
      </w:pPr>
      <w:bookmarkStart w:id="10" w:name="_Toc105969073"/>
      <w:bookmarkStart w:id="11" w:name="_Toc106427855"/>
      <w:r w:rsidRPr="008454D7">
        <w:rPr>
          <w:lang w:eastAsia="en-US" w:bidi="en-US"/>
        </w:rPr>
        <w:t>Виды деятельности, функции, для автоматизации которых предназначено данное средство автоматизации</w:t>
      </w:r>
      <w:bookmarkEnd w:id="10"/>
      <w:bookmarkEnd w:id="11"/>
    </w:p>
    <w:p w14:paraId="11FB0785" w14:textId="41D1A22E" w:rsidR="008454D7" w:rsidRPr="00FC05F8" w:rsidRDefault="008454D7" w:rsidP="00FC05F8">
      <w:pPr>
        <w:ind w:firstLine="709"/>
        <w:rPr>
          <w:rFonts w:eastAsia="Calibri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8454D7">
        <w:rPr>
          <w:lang w:eastAsia="en-US" w:bidi="en-US"/>
        </w:rPr>
        <w:t>Объектом автоматизации является процесс развития</w:t>
      </w:r>
      <w:r w:rsidR="00FC05F8" w:rsidRPr="00FC05F8">
        <w:rPr>
          <w:lang w:eastAsia="en-US"/>
        </w:rPr>
        <w:t xml:space="preserve"> внимани</w:t>
      </w:r>
      <w:r w:rsidR="00FC05F8">
        <w:rPr>
          <w:lang w:eastAsia="en-US"/>
        </w:rPr>
        <w:t>я</w:t>
      </w:r>
      <w:r w:rsidR="00FC05F8" w:rsidRPr="00FC05F8">
        <w:rPr>
          <w:lang w:eastAsia="en-US"/>
        </w:rPr>
        <w:t>, гибкост</w:t>
      </w:r>
      <w:r w:rsidR="00FC05F8">
        <w:rPr>
          <w:lang w:eastAsia="en-US"/>
        </w:rPr>
        <w:t>и</w:t>
      </w:r>
      <w:r w:rsidR="00FC05F8" w:rsidRPr="00FC05F8">
        <w:rPr>
          <w:lang w:eastAsia="en-US"/>
        </w:rPr>
        <w:t xml:space="preserve"> мышления, ловкост</w:t>
      </w:r>
      <w:r w:rsidR="00FC05F8">
        <w:rPr>
          <w:lang w:eastAsia="en-US"/>
        </w:rPr>
        <w:t xml:space="preserve">и и </w:t>
      </w:r>
      <w:r w:rsidR="00FC05F8" w:rsidRPr="00FC05F8">
        <w:rPr>
          <w:lang w:eastAsia="en-US"/>
        </w:rPr>
        <w:t>сообразительност</w:t>
      </w:r>
      <w:r w:rsidR="00FC05F8">
        <w:rPr>
          <w:lang w:eastAsia="en-US"/>
        </w:rPr>
        <w:t>и</w:t>
      </w:r>
      <w:r w:rsidR="00FC05F8" w:rsidRPr="00FC05F8">
        <w:rPr>
          <w:lang w:eastAsia="en-US"/>
        </w:rPr>
        <w:t>.</w:t>
      </w:r>
    </w:p>
    <w:p w14:paraId="665C2C1E" w14:textId="77777777" w:rsidR="008454D7" w:rsidRPr="008454D7" w:rsidRDefault="008454D7" w:rsidP="00D71519">
      <w:pPr>
        <w:pStyle w:val="2"/>
        <w:rPr>
          <w:lang w:eastAsia="en-US" w:bidi="en-US"/>
        </w:rPr>
      </w:pPr>
      <w:bookmarkStart w:id="12" w:name="_Toc105969074"/>
      <w:bookmarkStart w:id="13" w:name="_Toc106427856"/>
      <w:r w:rsidRPr="008454D7">
        <w:rPr>
          <w:lang w:eastAsia="en-US" w:bidi="en-US"/>
        </w:rPr>
        <w:t>Условия, при соблюдении которых обеспечивается применение средства автоматизации в соответствии с назначением</w:t>
      </w:r>
      <w:bookmarkEnd w:id="12"/>
      <w:bookmarkEnd w:id="13"/>
    </w:p>
    <w:p w14:paraId="79155A94" w14:textId="7CE92824" w:rsidR="008454D7" w:rsidRDefault="008454D7" w:rsidP="00D71519">
      <w:pPr>
        <w:rPr>
          <w:lang w:eastAsia="en-US" w:bidi="en-US"/>
        </w:rPr>
      </w:pPr>
      <w:r w:rsidRPr="008454D7">
        <w:rPr>
          <w:lang w:eastAsia="en-US" w:bidi="en-US"/>
        </w:rPr>
        <w:t>Для работы программы компьютер должен обладать следующими минимальными требованиями:</w:t>
      </w:r>
    </w:p>
    <w:p w14:paraId="2ACF8258" w14:textId="77777777" w:rsidR="00D71519" w:rsidRPr="00D71519" w:rsidRDefault="00D71519" w:rsidP="00D71519">
      <w:pPr>
        <w:pStyle w:val="a0"/>
      </w:pPr>
      <w:r w:rsidRPr="00D71519">
        <w:t>клавиатура;</w:t>
      </w:r>
    </w:p>
    <w:p w14:paraId="75C8253C" w14:textId="77777777" w:rsidR="00D71519" w:rsidRPr="00D71519" w:rsidRDefault="00D71519" w:rsidP="00D71519">
      <w:pPr>
        <w:pStyle w:val="a0"/>
      </w:pPr>
      <w:r w:rsidRPr="00D71519">
        <w:t>компьютерная мышь;</w:t>
      </w:r>
    </w:p>
    <w:p w14:paraId="1A4962A3" w14:textId="77777777" w:rsidR="00D71519" w:rsidRPr="00D71519" w:rsidRDefault="00D71519" w:rsidP="00D71519">
      <w:pPr>
        <w:pStyle w:val="a0"/>
      </w:pPr>
      <w:r w:rsidRPr="00D71519">
        <w:t>монитор;</w:t>
      </w:r>
    </w:p>
    <w:p w14:paraId="0C59DA2A" w14:textId="77777777" w:rsidR="00D71519" w:rsidRPr="00D71519" w:rsidRDefault="00D71519" w:rsidP="00D71519">
      <w:pPr>
        <w:pStyle w:val="a0"/>
      </w:pPr>
      <w:r w:rsidRPr="00D71519">
        <w:t xml:space="preserve">процессоры: </w:t>
      </w:r>
      <w:r w:rsidRPr="00D71519">
        <w:rPr>
          <w:lang w:val="en-US"/>
        </w:rPr>
        <w:t>x</w:t>
      </w:r>
      <w:r w:rsidRPr="00D71519">
        <w:t xml:space="preserve">86-64 не ниже 800 </w:t>
      </w:r>
      <w:proofErr w:type="spellStart"/>
      <w:r w:rsidRPr="00D71519">
        <w:t>Мгц</w:t>
      </w:r>
      <w:proofErr w:type="spellEnd"/>
      <w:r w:rsidRPr="00D71519">
        <w:t>; </w:t>
      </w:r>
    </w:p>
    <w:p w14:paraId="6E1333A7" w14:textId="77777777" w:rsidR="00D71519" w:rsidRPr="00D71519" w:rsidRDefault="00D71519" w:rsidP="00D71519">
      <w:pPr>
        <w:pStyle w:val="a0"/>
      </w:pPr>
      <w:r w:rsidRPr="00D71519">
        <w:t>дисковое пространство: 1 ГБ. </w:t>
      </w:r>
    </w:p>
    <w:p w14:paraId="17B5F0CE" w14:textId="77777777" w:rsidR="00D71519" w:rsidRPr="008454D7" w:rsidRDefault="00D71519" w:rsidP="00D71519">
      <w:pPr>
        <w:rPr>
          <w:lang w:eastAsia="en-US" w:bidi="en-US"/>
        </w:rPr>
      </w:pPr>
    </w:p>
    <w:p w14:paraId="2BB5F9C9" w14:textId="77777777" w:rsidR="008454D7" w:rsidRPr="008454D7" w:rsidRDefault="008454D7" w:rsidP="00D71519">
      <w:pPr>
        <w:pStyle w:val="1"/>
        <w:rPr>
          <w:lang w:eastAsia="en-US" w:bidi="en-US"/>
        </w:rPr>
      </w:pPr>
      <w:bookmarkStart w:id="14" w:name="_Toc106427857"/>
      <w:r w:rsidRPr="008454D7">
        <w:rPr>
          <w:lang w:eastAsia="en-US" w:bidi="en-US"/>
        </w:rPr>
        <w:lastRenderedPageBreak/>
        <w:t>Подготовка к работе</w:t>
      </w:r>
      <w:bookmarkEnd w:id="14"/>
    </w:p>
    <w:p w14:paraId="7F3C659D" w14:textId="64B74740" w:rsidR="008454D7" w:rsidRDefault="008454D7" w:rsidP="00D71519">
      <w:pPr>
        <w:pStyle w:val="2"/>
        <w:rPr>
          <w:lang w:eastAsia="en-US" w:bidi="en-US"/>
        </w:rPr>
      </w:pPr>
      <w:bookmarkStart w:id="15" w:name="_Toc106427858"/>
      <w:r w:rsidRPr="008454D7">
        <w:rPr>
          <w:lang w:eastAsia="en-US" w:bidi="en-US"/>
        </w:rPr>
        <w:t>Состав и содержание дистрибутивного носителя данных</w:t>
      </w:r>
      <w:bookmarkEnd w:id="15"/>
    </w:p>
    <w:p w14:paraId="6635588F" w14:textId="2A20BA38" w:rsidR="00D71519" w:rsidRPr="00FC05F8" w:rsidRDefault="00E33344" w:rsidP="00FC05F8">
      <w:pPr>
        <w:rPr>
          <w:rFonts w:eastAsia="Times New Roman" w:cs="Times New Roman"/>
          <w:sz w:val="28"/>
          <w:szCs w:val="24"/>
          <w:lang w:eastAsia="en-US" w:bidi="en-US"/>
        </w:rPr>
      </w:pPr>
      <w:r w:rsidRPr="00E33344">
        <w:t>Дистрибутив к программе предоставляется</w:t>
      </w:r>
      <w:r w:rsidR="00FC05F8" w:rsidRPr="00FC05F8">
        <w:rPr>
          <w:rFonts w:eastAsia="Times New Roman" w:cs="Times New Roman"/>
          <w:sz w:val="28"/>
          <w:szCs w:val="24"/>
          <w:lang w:eastAsia="en-US" w:bidi="en-US"/>
        </w:rPr>
        <w:t xml:space="preserve"> </w:t>
      </w:r>
      <w:r w:rsidR="00FC05F8" w:rsidRPr="00814C79">
        <w:t>на USB флэш-накопителе.</w:t>
      </w:r>
    </w:p>
    <w:p w14:paraId="459AFF39" w14:textId="01745440" w:rsidR="00D71519" w:rsidRDefault="008454D7" w:rsidP="00D71519">
      <w:pPr>
        <w:pStyle w:val="2"/>
        <w:rPr>
          <w:lang w:eastAsia="en-US" w:bidi="en-US"/>
        </w:rPr>
      </w:pPr>
      <w:bookmarkStart w:id="16" w:name="_Toc106427859"/>
      <w:r w:rsidRPr="008454D7">
        <w:rPr>
          <w:lang w:eastAsia="en-US" w:bidi="en-US"/>
        </w:rPr>
        <w:t>Порядок загрузки данных программы</w:t>
      </w:r>
      <w:bookmarkEnd w:id="16"/>
    </w:p>
    <w:p w14:paraId="66D0BBBB" w14:textId="300CF8B0" w:rsidR="00FB00F7" w:rsidRPr="00FB00F7" w:rsidRDefault="00FB00F7" w:rsidP="00FB00F7">
      <w:pPr>
        <w:rPr>
          <w:lang w:eastAsia="en-US" w:bidi="en-US"/>
        </w:rPr>
      </w:pPr>
      <w:r w:rsidRPr="00FB00F7">
        <w:rPr>
          <w:lang w:eastAsia="en-US" w:bidi="en-US"/>
        </w:rPr>
        <w:t>Порядок запуска программы:</w:t>
      </w:r>
    </w:p>
    <w:p w14:paraId="47FC8B1C" w14:textId="1B65A080" w:rsidR="00FC05F8" w:rsidRPr="00FC05F8" w:rsidRDefault="00FB00F7" w:rsidP="00FB00F7">
      <w:pPr>
        <w:pStyle w:val="a0"/>
        <w:rPr>
          <w:lang w:eastAsia="en-US" w:bidi="en-US"/>
        </w:rPr>
      </w:pPr>
      <w:r>
        <w:rPr>
          <w:lang w:eastAsia="en-US" w:bidi="en-US"/>
        </w:rPr>
        <w:t>п</w:t>
      </w:r>
      <w:r w:rsidR="00FC05F8" w:rsidRPr="00FC05F8">
        <w:rPr>
          <w:lang w:eastAsia="en-US" w:bidi="en-US"/>
        </w:rPr>
        <w:t>одключить флэш-накопитель;</w:t>
      </w:r>
    </w:p>
    <w:p w14:paraId="74927A0A" w14:textId="1D50CBE3" w:rsidR="008454D7" w:rsidRPr="008454D7" w:rsidRDefault="00FB00F7" w:rsidP="00FB00F7">
      <w:pPr>
        <w:pStyle w:val="a0"/>
        <w:rPr>
          <w:lang w:eastAsia="en-US" w:bidi="en-US"/>
        </w:rPr>
      </w:pPr>
      <w:r>
        <w:rPr>
          <w:lang w:eastAsia="en-US" w:bidi="en-US"/>
        </w:rPr>
        <w:t>о</w:t>
      </w:r>
      <w:r w:rsidR="008454D7" w:rsidRPr="008454D7">
        <w:rPr>
          <w:lang w:eastAsia="en-US" w:bidi="en-US"/>
        </w:rPr>
        <w:t>ткрыть папку</w:t>
      </w:r>
      <w:r w:rsidR="00D71519">
        <w:rPr>
          <w:lang w:eastAsia="en-US" w:bidi="en-US"/>
        </w:rPr>
        <w:t xml:space="preserve"> </w:t>
      </w:r>
      <w:r w:rsidR="008454D7" w:rsidRPr="008454D7">
        <w:rPr>
          <w:lang w:eastAsia="en-US" w:bidi="en-US"/>
        </w:rPr>
        <w:t>«</w:t>
      </w:r>
      <w:r w:rsidR="00D71519">
        <w:rPr>
          <w:lang w:val="en-US" w:eastAsia="en-US" w:bidi="en-US"/>
        </w:rPr>
        <w:t>Snake</w:t>
      </w:r>
      <w:r w:rsidR="008454D7" w:rsidRPr="008454D7">
        <w:rPr>
          <w:lang w:eastAsia="en-US" w:bidi="en-US"/>
        </w:rPr>
        <w:t>»;</w:t>
      </w:r>
    </w:p>
    <w:p w14:paraId="3260D19D" w14:textId="0DC39DA2" w:rsidR="008454D7" w:rsidRPr="008454D7" w:rsidRDefault="00FB00F7" w:rsidP="00FB00F7">
      <w:pPr>
        <w:pStyle w:val="a0"/>
        <w:rPr>
          <w:lang w:eastAsia="en-US" w:bidi="en-US"/>
        </w:rPr>
      </w:pPr>
      <w:r>
        <w:rPr>
          <w:lang w:eastAsia="en-US" w:bidi="en-US"/>
        </w:rPr>
        <w:t>з</w:t>
      </w:r>
      <w:r w:rsidR="008454D7" w:rsidRPr="008454D7">
        <w:rPr>
          <w:lang w:eastAsia="en-US" w:bidi="en-US"/>
        </w:rPr>
        <w:t>апустить файл «</w:t>
      </w:r>
      <w:r w:rsidR="00D71519">
        <w:rPr>
          <w:lang w:val="en-US" w:eastAsia="en-US" w:bidi="en-US"/>
        </w:rPr>
        <w:t>Snake</w:t>
      </w:r>
      <w:r w:rsidR="008454D7" w:rsidRPr="008454D7">
        <w:rPr>
          <w:lang w:eastAsia="en-US" w:bidi="en-US"/>
        </w:rPr>
        <w:t>.</w:t>
      </w:r>
      <w:proofErr w:type="spellStart"/>
      <w:r w:rsidR="008454D7" w:rsidRPr="008454D7">
        <w:rPr>
          <w:lang w:eastAsia="en-US" w:bidi="en-US"/>
        </w:rPr>
        <w:t>exe</w:t>
      </w:r>
      <w:proofErr w:type="spellEnd"/>
      <w:r w:rsidR="008454D7" w:rsidRPr="008454D7">
        <w:rPr>
          <w:lang w:eastAsia="en-US" w:bidi="en-US"/>
        </w:rPr>
        <w:t>»</w:t>
      </w:r>
      <w:r w:rsidR="008454D7" w:rsidRPr="008454D7">
        <w:rPr>
          <w:lang w:val="en-US" w:eastAsia="en-US" w:bidi="en-US"/>
        </w:rPr>
        <w:t>.</w:t>
      </w:r>
    </w:p>
    <w:p w14:paraId="475630CD" w14:textId="2789D74B" w:rsidR="008454D7" w:rsidRDefault="008454D7" w:rsidP="00D71519">
      <w:pPr>
        <w:pStyle w:val="2"/>
        <w:rPr>
          <w:lang w:eastAsia="en-US" w:bidi="en-US"/>
        </w:rPr>
      </w:pPr>
      <w:bookmarkStart w:id="17" w:name="_Toc106427860"/>
      <w:r w:rsidRPr="008454D7">
        <w:rPr>
          <w:lang w:eastAsia="en-US" w:bidi="en-US"/>
        </w:rPr>
        <w:t>Порядок проверки работоспособности</w:t>
      </w:r>
      <w:bookmarkEnd w:id="17"/>
    </w:p>
    <w:p w14:paraId="6E1510E4" w14:textId="1956F020" w:rsidR="00B75FDC" w:rsidRPr="00B75FDC" w:rsidRDefault="00B75FDC" w:rsidP="00B75FDC">
      <w:pPr>
        <w:rPr>
          <w:lang w:eastAsia="en-US" w:bidi="en-US"/>
        </w:rPr>
      </w:pPr>
      <w:r w:rsidRPr="00B75FDC">
        <w:rPr>
          <w:lang w:eastAsia="en-US" w:bidi="en-US"/>
        </w:rPr>
        <w:t>При запуске программы происходит проверка перехода на другие формы,</w:t>
      </w:r>
      <w:r>
        <w:rPr>
          <w:lang w:eastAsia="en-US" w:bidi="en-US"/>
        </w:rPr>
        <w:t xml:space="preserve"> долгосрочный выход из игры,</w:t>
      </w:r>
      <w:r w:rsidRPr="00B75FDC">
        <w:rPr>
          <w:lang w:eastAsia="en-US" w:bidi="en-US"/>
        </w:rPr>
        <w:t xml:space="preserve"> выбор трёх режимов игрока для начала игры</w:t>
      </w:r>
      <w:r>
        <w:rPr>
          <w:lang w:eastAsia="en-US" w:bidi="en-US"/>
        </w:rPr>
        <w:t>,</w:t>
      </w:r>
      <w:r w:rsidRPr="00B75FDC">
        <w:rPr>
          <w:lang w:eastAsia="en-US" w:bidi="en-US"/>
        </w:rPr>
        <w:t xml:space="preserve"> прорисовка игрового поля</w:t>
      </w:r>
      <w:r>
        <w:rPr>
          <w:lang w:eastAsia="en-US" w:bidi="en-US"/>
        </w:rPr>
        <w:t xml:space="preserve"> и объектов</w:t>
      </w:r>
      <w:r w:rsidRPr="00B75FDC">
        <w:rPr>
          <w:lang w:eastAsia="en-US" w:bidi="en-US"/>
        </w:rPr>
        <w:t>.</w:t>
      </w:r>
    </w:p>
    <w:p w14:paraId="677D942B" w14:textId="77777777" w:rsidR="008454D7" w:rsidRPr="008454D7" w:rsidRDefault="008454D7" w:rsidP="00D71519">
      <w:pPr>
        <w:pStyle w:val="1"/>
        <w:rPr>
          <w:lang w:eastAsia="en-US" w:bidi="en-US"/>
        </w:rPr>
      </w:pPr>
      <w:bookmarkStart w:id="18" w:name="_Toc106427861"/>
      <w:r w:rsidRPr="008454D7">
        <w:rPr>
          <w:lang w:eastAsia="en-US" w:bidi="en-US"/>
        </w:rPr>
        <w:lastRenderedPageBreak/>
        <w:t>Описание операций</w:t>
      </w:r>
      <w:bookmarkEnd w:id="18"/>
    </w:p>
    <w:p w14:paraId="57AA324D" w14:textId="287A0D1F" w:rsidR="008454D7" w:rsidRDefault="008454D7" w:rsidP="00D71519">
      <w:pPr>
        <w:pStyle w:val="2"/>
        <w:rPr>
          <w:lang w:eastAsia="en-US" w:bidi="en-US"/>
        </w:rPr>
      </w:pPr>
      <w:bookmarkStart w:id="19" w:name="_Toc106427862"/>
      <w:r w:rsidRPr="008454D7">
        <w:rPr>
          <w:lang w:eastAsia="en-US" w:bidi="en-US"/>
        </w:rPr>
        <w:t>Описание всех выполняемых функций, задач, комплексов задач, процедур</w:t>
      </w:r>
      <w:bookmarkEnd w:id="19"/>
    </w:p>
    <w:p w14:paraId="06A0D83C" w14:textId="77777777" w:rsidR="00B75FDC" w:rsidRDefault="00B75FDC" w:rsidP="00B75FDC">
      <w:pPr>
        <w:rPr>
          <w:lang w:eastAsia="en-US" w:bidi="en-US"/>
        </w:rPr>
      </w:pPr>
      <w:r>
        <w:rPr>
          <w:lang w:eastAsia="en-US" w:bidi="en-US"/>
        </w:rPr>
        <w:t>Пользователю предоставлены следующие возможности:</w:t>
      </w:r>
    </w:p>
    <w:p w14:paraId="7551E064" w14:textId="711C59D6" w:rsidR="007647F8" w:rsidRPr="007647F8" w:rsidRDefault="007647F8" w:rsidP="007647F8">
      <w:pPr>
        <w:pStyle w:val="a0"/>
      </w:pPr>
      <w:r w:rsidRPr="007647F8">
        <w:t>главное меню для ознакомления;</w:t>
      </w:r>
    </w:p>
    <w:p w14:paraId="611A4ED1" w14:textId="77777777" w:rsidR="007647F8" w:rsidRPr="007647F8" w:rsidRDefault="007647F8" w:rsidP="007647F8">
      <w:pPr>
        <w:pStyle w:val="a0"/>
      </w:pPr>
      <w:r w:rsidRPr="007647F8">
        <w:t>выбор уровня сложности игры;</w:t>
      </w:r>
    </w:p>
    <w:p w14:paraId="494E96BF" w14:textId="6C2049EB" w:rsidR="007647F8" w:rsidRPr="007647F8" w:rsidRDefault="0051364F" w:rsidP="007647F8">
      <w:pPr>
        <w:pStyle w:val="a0"/>
      </w:pPr>
      <w:r>
        <w:t>управление движением фигуры</w:t>
      </w:r>
      <w:r w:rsidR="007647F8" w:rsidRPr="007647F8">
        <w:t>;</w:t>
      </w:r>
    </w:p>
    <w:p w14:paraId="66F9E9A9" w14:textId="5659E1C9" w:rsidR="007647F8" w:rsidRPr="007647F8" w:rsidRDefault="0051364F" w:rsidP="007647F8">
      <w:pPr>
        <w:pStyle w:val="a0"/>
      </w:pPr>
      <w:r>
        <w:t>управление положением фигуры в пространстве</w:t>
      </w:r>
      <w:r w:rsidR="007647F8" w:rsidRPr="007647F8">
        <w:t>;</w:t>
      </w:r>
    </w:p>
    <w:p w14:paraId="75950F73" w14:textId="041D52A0" w:rsidR="007647F8" w:rsidRDefault="0051364F" w:rsidP="007647F8">
      <w:pPr>
        <w:pStyle w:val="a0"/>
      </w:pPr>
      <w:r>
        <w:t>более ускоренный вариант игры (Сложность-2</w:t>
      </w:r>
      <w:r w:rsidR="007647F8" w:rsidRPr="004B3CA4">
        <w:t>)</w:t>
      </w:r>
      <w:r w:rsidR="007647F8">
        <w:t>;</w:t>
      </w:r>
    </w:p>
    <w:p w14:paraId="3E2985BA" w14:textId="65CE312C" w:rsidR="007647F8" w:rsidRDefault="007647F8" w:rsidP="007647F8">
      <w:pPr>
        <w:pStyle w:val="a0"/>
      </w:pPr>
      <w:r>
        <w:t>о</w:t>
      </w:r>
      <w:r w:rsidRPr="007647F8">
        <w:t>становка игры</w:t>
      </w:r>
      <w:r>
        <w:t>;</w:t>
      </w:r>
    </w:p>
    <w:p w14:paraId="28940991" w14:textId="0567E738" w:rsidR="007647F8" w:rsidRPr="007647F8" w:rsidRDefault="007647F8" w:rsidP="007647F8">
      <w:pPr>
        <w:pStyle w:val="a0"/>
      </w:pPr>
      <w:r>
        <w:t>в</w:t>
      </w:r>
      <w:r w:rsidRPr="007647F8">
        <w:t>ыход из игры</w:t>
      </w:r>
      <w:r w:rsidR="00D50473">
        <w:t>.</w:t>
      </w:r>
    </w:p>
    <w:p w14:paraId="5D09E9B3" w14:textId="1D0CD4E4" w:rsidR="00D71519" w:rsidRPr="00D71519" w:rsidRDefault="005203E4" w:rsidP="005203E4">
      <w:pPr>
        <w:spacing w:before="0" w:after="200" w:line="276" w:lineRule="auto"/>
        <w:ind w:firstLine="0"/>
        <w:contextualSpacing w:val="0"/>
        <w:jc w:val="left"/>
        <w:rPr>
          <w:lang w:eastAsia="en-US" w:bidi="en-US"/>
        </w:rPr>
      </w:pPr>
      <w:r>
        <w:rPr>
          <w:lang w:eastAsia="en-US" w:bidi="en-US"/>
        </w:rPr>
        <w:br w:type="page"/>
      </w:r>
    </w:p>
    <w:p w14:paraId="008F4FF9" w14:textId="72FE29B4" w:rsidR="008454D7" w:rsidRPr="008454D7" w:rsidRDefault="008454D7" w:rsidP="00D71519">
      <w:pPr>
        <w:pStyle w:val="2"/>
        <w:rPr>
          <w:lang w:eastAsia="en-US" w:bidi="en-US"/>
        </w:rPr>
      </w:pPr>
      <w:bookmarkStart w:id="20" w:name="_Toc106427863"/>
      <w:r w:rsidRPr="008454D7">
        <w:rPr>
          <w:lang w:eastAsia="en-US" w:bidi="en-US"/>
        </w:rPr>
        <w:lastRenderedPageBreak/>
        <w:t>Описание операций технологического процесса обработки данных, необходимых для выполнения функций, комплексов задач, процедур</w:t>
      </w:r>
      <w:bookmarkEnd w:id="20"/>
    </w:p>
    <w:p w14:paraId="18101BB7" w14:textId="274D90DA" w:rsidR="008454D7" w:rsidRDefault="0040298C" w:rsidP="00D71519">
      <w:pPr>
        <w:pStyle w:val="3"/>
      </w:pPr>
      <w:bookmarkStart w:id="21" w:name="_Toc106427864"/>
      <w:r>
        <w:t>Г</w:t>
      </w:r>
      <w:r w:rsidR="00D71519">
        <w:t>лавное</w:t>
      </w:r>
      <w:r w:rsidR="008454D7" w:rsidRPr="008454D7">
        <w:t xml:space="preserve"> меню</w:t>
      </w:r>
      <w:bookmarkEnd w:id="21"/>
    </w:p>
    <w:p w14:paraId="2D9FAD41" w14:textId="2FDA6653" w:rsidR="0087564F" w:rsidRDefault="0087564F" w:rsidP="0051364F">
      <w:r w:rsidRPr="0087564F">
        <w:t xml:space="preserve">При </w:t>
      </w:r>
      <w:r>
        <w:t>входе в</w:t>
      </w:r>
      <w:r w:rsidRPr="0087564F">
        <w:t xml:space="preserve"> Игру автоматически открывается стартовое </w:t>
      </w:r>
      <w:r w:rsidR="0040298C">
        <w:t xml:space="preserve">главное </w:t>
      </w:r>
      <w:r w:rsidRPr="0087564F">
        <w:t xml:space="preserve">меню (рис. 1). С помощью этой формы можно </w:t>
      </w:r>
      <w:r>
        <w:t>познакомиться с правилами игры и узнать управление, так же</w:t>
      </w:r>
      <w:r w:rsidR="00F87575">
        <w:t>,</w:t>
      </w:r>
      <w:r>
        <w:t xml:space="preserve"> игрок, познакомившись с правилами игры может начать игру.</w:t>
      </w:r>
      <w:r w:rsidR="007222E7">
        <w:t xml:space="preserve"> Чтобы выйти из этой формы нажмите на кнопку «выйти» или выйдите с помощью долгосрочного выхода</w:t>
      </w:r>
      <w:r w:rsidR="00F87575">
        <w:t xml:space="preserve"> -</w:t>
      </w:r>
      <w:r w:rsidR="007222E7">
        <w:t xml:space="preserve"> нажмите на кнопку «Закрыть» в правом верхнем углу формы экрана.</w:t>
      </w:r>
    </w:p>
    <w:p w14:paraId="39303749" w14:textId="77777777" w:rsidR="0051364F" w:rsidRDefault="0051364F" w:rsidP="00D71519">
      <w:pPr>
        <w:pStyle w:val="2"/>
        <w:numPr>
          <w:ilvl w:val="0"/>
          <w:numId w:val="0"/>
        </w:numPr>
        <w:ind w:left="851"/>
        <w:rPr>
          <w:noProof/>
        </w:rPr>
      </w:pPr>
    </w:p>
    <w:p w14:paraId="19EA2C97" w14:textId="7ADA6F68" w:rsidR="0087564F" w:rsidRDefault="0051364F" w:rsidP="0051364F">
      <w:pPr>
        <w:pStyle w:val="2"/>
        <w:numPr>
          <w:ilvl w:val="0"/>
          <w:numId w:val="0"/>
        </w:numPr>
        <w:ind w:left="851"/>
        <w:jc w:val="center"/>
      </w:pPr>
      <w:r>
        <w:rPr>
          <w:noProof/>
        </w:rPr>
        <w:drawing>
          <wp:inline distT="0" distB="0" distL="0" distR="0" wp14:anchorId="2508286E" wp14:editId="67EF4C1D">
            <wp:extent cx="2670932" cy="3352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137" t="36454" r="4458" b="33913"/>
                    <a:stretch/>
                  </pic:blipFill>
                  <pic:spPr bwMode="auto">
                    <a:xfrm>
                      <a:off x="0" y="0"/>
                      <a:ext cx="2678977" cy="336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D392" w14:textId="77777777" w:rsidR="007222E7" w:rsidRDefault="007222E7" w:rsidP="0087564F"/>
    <w:p w14:paraId="0FFB47F3" w14:textId="771AF0E8" w:rsidR="0087564F" w:rsidRDefault="0087564F" w:rsidP="0051364F">
      <w:pPr>
        <w:pStyle w:val="vguxTitleText"/>
      </w:pPr>
      <w:r>
        <w:t>Рисунок 1 – главное меню игры</w:t>
      </w:r>
    </w:p>
    <w:p w14:paraId="6894469B" w14:textId="77777777" w:rsidR="0051364F" w:rsidRDefault="0051364F" w:rsidP="0051364F">
      <w:pPr>
        <w:pStyle w:val="vguxTitleText"/>
      </w:pPr>
    </w:p>
    <w:p w14:paraId="1B659AF4" w14:textId="77777777" w:rsidR="0051364F" w:rsidRDefault="0051364F" w:rsidP="0051364F">
      <w:pPr>
        <w:pStyle w:val="vguxTitleText"/>
      </w:pPr>
    </w:p>
    <w:p w14:paraId="23F632AC" w14:textId="77777777" w:rsidR="0051364F" w:rsidRDefault="0051364F" w:rsidP="0051364F">
      <w:pPr>
        <w:pStyle w:val="vguxTitleText"/>
      </w:pPr>
    </w:p>
    <w:p w14:paraId="3702B485" w14:textId="77777777" w:rsidR="0051364F" w:rsidRDefault="0051364F" w:rsidP="0051364F">
      <w:pPr>
        <w:pStyle w:val="vguxTitleText"/>
      </w:pPr>
    </w:p>
    <w:p w14:paraId="7DD42974" w14:textId="77777777" w:rsidR="0051364F" w:rsidRDefault="0051364F" w:rsidP="0051364F">
      <w:pPr>
        <w:pStyle w:val="vguxTitleText"/>
      </w:pPr>
    </w:p>
    <w:p w14:paraId="4F4750DC" w14:textId="77777777" w:rsidR="0051364F" w:rsidRDefault="0051364F" w:rsidP="0051364F">
      <w:pPr>
        <w:pStyle w:val="vguxTitleText"/>
      </w:pPr>
    </w:p>
    <w:p w14:paraId="7DF5DC5D" w14:textId="77777777" w:rsidR="0051364F" w:rsidRDefault="0051364F" w:rsidP="0051364F">
      <w:pPr>
        <w:pStyle w:val="vguxTitleText"/>
      </w:pPr>
    </w:p>
    <w:p w14:paraId="5C13D0D2" w14:textId="77777777" w:rsidR="0051364F" w:rsidRDefault="0051364F" w:rsidP="0051364F">
      <w:pPr>
        <w:pStyle w:val="vguxTitleText"/>
      </w:pPr>
    </w:p>
    <w:p w14:paraId="7F3EFDFF" w14:textId="77777777" w:rsidR="0051364F" w:rsidRDefault="0051364F" w:rsidP="0051364F">
      <w:pPr>
        <w:pStyle w:val="vguxTitleText"/>
      </w:pPr>
    </w:p>
    <w:p w14:paraId="2EA32D8D" w14:textId="77777777" w:rsidR="0051364F" w:rsidRDefault="0051364F" w:rsidP="0051364F">
      <w:pPr>
        <w:pStyle w:val="vguxTitleText"/>
      </w:pPr>
    </w:p>
    <w:p w14:paraId="1E860FC4" w14:textId="3FBDA7CD" w:rsidR="0087564F" w:rsidRDefault="0087564F" w:rsidP="0087564F">
      <w:pPr>
        <w:pStyle w:val="4"/>
      </w:pPr>
      <w:r>
        <w:t>Управление</w:t>
      </w:r>
    </w:p>
    <w:p w14:paraId="14D4213B" w14:textId="5837EFD6" w:rsidR="0040298C" w:rsidRDefault="0075460B" w:rsidP="0040298C">
      <w:r>
        <w:t xml:space="preserve">Краткая информация </w:t>
      </w:r>
      <w:r w:rsidR="00D50473">
        <w:t xml:space="preserve">об </w:t>
      </w:r>
      <w:r>
        <w:t>управлени</w:t>
      </w:r>
      <w:r w:rsidR="00D50473">
        <w:t>и</w:t>
      </w:r>
      <w:r w:rsidR="005768AD">
        <w:t xml:space="preserve"> фигурами</w:t>
      </w:r>
      <w:r>
        <w:t xml:space="preserve"> представлена на рисунке 2.</w:t>
      </w:r>
      <w:r w:rsidR="005768AD">
        <w:t xml:space="preserve"> Данное окно открывает нам «Правила игры» которые и являются управлением.</w:t>
      </w:r>
      <w:r w:rsidR="00671206">
        <w:t xml:space="preserve"> </w:t>
      </w:r>
    </w:p>
    <w:p w14:paraId="73A78127" w14:textId="4B88EDDE" w:rsidR="005768AD" w:rsidRPr="005768AD" w:rsidRDefault="007222E7" w:rsidP="005768AD">
      <w:r>
        <w:t xml:space="preserve"> На данной форме нет долгосрочного выхода, чтобы вернуться обратно в главное меню игры нажмите</w:t>
      </w:r>
      <w:r w:rsidR="005768AD">
        <w:t xml:space="preserve"> на кнопку «Закрыть</w:t>
      </w:r>
      <w:r>
        <w:t>»</w:t>
      </w:r>
      <w:r w:rsidR="005768AD">
        <w:t xml:space="preserve"> </w:t>
      </w:r>
      <w:r w:rsidR="005768AD" w:rsidRPr="005768AD">
        <w:t>в правом верхнем углу формы экрана.</w:t>
      </w:r>
    </w:p>
    <w:p w14:paraId="5E1A6D95" w14:textId="77777777" w:rsidR="005768AD" w:rsidRDefault="005768AD" w:rsidP="0040298C">
      <w:pPr>
        <w:rPr>
          <w:noProof/>
        </w:rPr>
      </w:pPr>
    </w:p>
    <w:p w14:paraId="5E39AE6E" w14:textId="77777777" w:rsidR="005768AD" w:rsidRDefault="005768AD" w:rsidP="005768AD">
      <w:pPr>
        <w:jc w:val="center"/>
        <w:rPr>
          <w:noProof/>
        </w:rPr>
      </w:pPr>
    </w:p>
    <w:p w14:paraId="2D97BB7E" w14:textId="466BF79C" w:rsidR="0075460B" w:rsidRPr="007222E7" w:rsidRDefault="005768AD" w:rsidP="005768AD">
      <w:pPr>
        <w:jc w:val="center"/>
      </w:pPr>
      <w:r>
        <w:rPr>
          <w:noProof/>
        </w:rPr>
        <w:drawing>
          <wp:inline distT="0" distB="0" distL="0" distR="0" wp14:anchorId="3706FB48" wp14:editId="4B0D7476">
            <wp:extent cx="3438525" cy="247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274" t="16697" r="32991" b="52494"/>
                    <a:stretch/>
                  </pic:blipFill>
                  <pic:spPr bwMode="auto">
                    <a:xfrm>
                      <a:off x="0" y="0"/>
                      <a:ext cx="3449818" cy="248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1E22C" w14:textId="5B8A38FE" w:rsidR="0075460B" w:rsidRDefault="0075460B" w:rsidP="007222E7">
      <w:pPr>
        <w:pStyle w:val="vguxTitleText"/>
      </w:pPr>
      <w:r>
        <w:t>Рисунок 2 –</w:t>
      </w:r>
      <w:r w:rsidR="00F87575">
        <w:t xml:space="preserve"> </w:t>
      </w:r>
      <w:r>
        <w:t>управление</w:t>
      </w:r>
    </w:p>
    <w:p w14:paraId="65E58A73" w14:textId="77777777" w:rsidR="005768AD" w:rsidRDefault="005768AD" w:rsidP="007222E7">
      <w:pPr>
        <w:pStyle w:val="vguxTitleText"/>
      </w:pPr>
    </w:p>
    <w:p w14:paraId="31FD4B79" w14:textId="77777777" w:rsidR="005768AD" w:rsidRDefault="005768AD" w:rsidP="007222E7">
      <w:pPr>
        <w:pStyle w:val="vguxTitleText"/>
      </w:pPr>
    </w:p>
    <w:p w14:paraId="5D4537CC" w14:textId="77777777" w:rsidR="005768AD" w:rsidRDefault="005768AD" w:rsidP="007222E7">
      <w:pPr>
        <w:pStyle w:val="vguxTitleText"/>
      </w:pPr>
    </w:p>
    <w:p w14:paraId="437A7AF4" w14:textId="77777777" w:rsidR="005768AD" w:rsidRDefault="005768AD" w:rsidP="007222E7">
      <w:pPr>
        <w:pStyle w:val="vguxTitleText"/>
      </w:pPr>
    </w:p>
    <w:p w14:paraId="4CCBC76B" w14:textId="77777777" w:rsidR="005768AD" w:rsidRDefault="005768AD" w:rsidP="007222E7">
      <w:pPr>
        <w:pStyle w:val="vguxTitleText"/>
      </w:pPr>
    </w:p>
    <w:p w14:paraId="40AE3979" w14:textId="77777777" w:rsidR="005768AD" w:rsidRDefault="005768AD" w:rsidP="007222E7">
      <w:pPr>
        <w:pStyle w:val="vguxTitleText"/>
      </w:pPr>
    </w:p>
    <w:p w14:paraId="76DFBC7B" w14:textId="77777777" w:rsidR="005768AD" w:rsidRDefault="005768AD" w:rsidP="007222E7">
      <w:pPr>
        <w:pStyle w:val="vguxTitleText"/>
      </w:pPr>
    </w:p>
    <w:p w14:paraId="004EBF9C" w14:textId="77777777" w:rsidR="005768AD" w:rsidRDefault="005768AD" w:rsidP="007222E7">
      <w:pPr>
        <w:pStyle w:val="vguxTitleText"/>
      </w:pPr>
    </w:p>
    <w:p w14:paraId="68198023" w14:textId="77777777" w:rsidR="005768AD" w:rsidRDefault="005768AD" w:rsidP="007222E7">
      <w:pPr>
        <w:pStyle w:val="vguxTitleText"/>
      </w:pPr>
    </w:p>
    <w:p w14:paraId="3555AEF6" w14:textId="77777777" w:rsidR="005768AD" w:rsidRDefault="005768AD" w:rsidP="007222E7">
      <w:pPr>
        <w:pStyle w:val="vguxTitleText"/>
      </w:pPr>
    </w:p>
    <w:p w14:paraId="3325D8FA" w14:textId="77777777" w:rsidR="005768AD" w:rsidRDefault="005768AD" w:rsidP="007222E7">
      <w:pPr>
        <w:pStyle w:val="vguxTitleText"/>
      </w:pPr>
    </w:p>
    <w:p w14:paraId="4E01BED8" w14:textId="77777777" w:rsidR="005768AD" w:rsidRDefault="005768AD" w:rsidP="007222E7">
      <w:pPr>
        <w:pStyle w:val="vguxTitleText"/>
      </w:pPr>
    </w:p>
    <w:p w14:paraId="5B3906DD" w14:textId="34A533C6" w:rsidR="008454D7" w:rsidRDefault="00D71519" w:rsidP="00D71519">
      <w:pPr>
        <w:pStyle w:val="3"/>
      </w:pPr>
      <w:bookmarkStart w:id="22" w:name="_Toc106427866"/>
      <w:r>
        <w:lastRenderedPageBreak/>
        <w:t>Выбор режима уровня сложности игры</w:t>
      </w:r>
      <w:bookmarkEnd w:id="22"/>
    </w:p>
    <w:p w14:paraId="40BFFA69" w14:textId="7F617AB8" w:rsidR="00185AF3" w:rsidRDefault="00185AF3" w:rsidP="00185AF3">
      <w:r>
        <w:t xml:space="preserve">Далее, </w:t>
      </w:r>
      <w:r w:rsidR="005768AD">
        <w:t xml:space="preserve">перед началом игры, </w:t>
      </w:r>
      <w:r>
        <w:t>в главном меню, перед ним появ</w:t>
      </w:r>
      <w:r w:rsidR="005768AD">
        <w:t>ится выбор сложности игры (рис.3</w:t>
      </w:r>
      <w:r>
        <w:t xml:space="preserve">). Здесь пользователь может выбрать любой </w:t>
      </w:r>
      <w:r w:rsidR="005768AD">
        <w:t xml:space="preserve">из двух </w:t>
      </w:r>
      <w:r>
        <w:t>режим</w:t>
      </w:r>
      <w:r w:rsidR="005768AD">
        <w:t>ов</w:t>
      </w:r>
      <w:r>
        <w:t xml:space="preserve"> для </w:t>
      </w:r>
      <w:r w:rsidR="00BF20F8">
        <w:t xml:space="preserve">старта </w:t>
      </w:r>
      <w:r>
        <w:t>игры</w:t>
      </w:r>
      <w:r w:rsidR="00BF20F8">
        <w:t>. Рекомендовано сначала ознакомится с правилами игры, либо</w:t>
      </w:r>
      <w:r w:rsidR="005768AD">
        <w:t xml:space="preserve"> из ТЗ, либо в самой игре (Рис.2</w:t>
      </w:r>
      <w:r w:rsidR="00BF20F8">
        <w:t>).</w:t>
      </w:r>
    </w:p>
    <w:p w14:paraId="4E846271" w14:textId="0FC83366" w:rsidR="00BF20F8" w:rsidRDefault="00BF20F8" w:rsidP="00BF20F8">
      <w:r w:rsidRPr="007222E7">
        <w:t>На данной форме нет долгосрочного выхода, чтобы вернуться обратно в главное меню игры нажмите на кнопку «</w:t>
      </w:r>
      <w:r w:rsidR="005768AD">
        <w:t>Закрыть</w:t>
      </w:r>
      <w:r w:rsidRPr="007222E7">
        <w:t>»</w:t>
      </w:r>
      <w:r w:rsidR="005768AD">
        <w:t xml:space="preserve"> </w:t>
      </w:r>
      <w:r w:rsidR="005768AD" w:rsidRPr="005768AD">
        <w:t>в правом верхнем углу формы экрана.</w:t>
      </w:r>
    </w:p>
    <w:p w14:paraId="1F5FEC5B" w14:textId="77777777" w:rsidR="005768AD" w:rsidRDefault="005768AD" w:rsidP="00185AF3">
      <w:pPr>
        <w:rPr>
          <w:noProof/>
        </w:rPr>
      </w:pPr>
    </w:p>
    <w:p w14:paraId="158C9D8A" w14:textId="50BD5EB5" w:rsidR="00BF20F8" w:rsidRPr="00185AF3" w:rsidRDefault="005768AD" w:rsidP="005768AD">
      <w:pPr>
        <w:jc w:val="center"/>
      </w:pPr>
      <w:r>
        <w:rPr>
          <w:noProof/>
        </w:rPr>
        <w:drawing>
          <wp:inline distT="0" distB="0" distL="0" distR="0" wp14:anchorId="0BE7193A" wp14:editId="085AFBB2">
            <wp:extent cx="2006744" cy="981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872" t="36924" r="4900" b="52728"/>
                    <a:stretch/>
                  </pic:blipFill>
                  <pic:spPr bwMode="auto">
                    <a:xfrm>
                      <a:off x="0" y="0"/>
                      <a:ext cx="2010461" cy="98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07ED2" w14:textId="77777777" w:rsidR="005768AD" w:rsidRDefault="005768AD" w:rsidP="00D71519">
      <w:pPr>
        <w:rPr>
          <w:noProof/>
        </w:rPr>
      </w:pPr>
    </w:p>
    <w:p w14:paraId="3486018F" w14:textId="65578796" w:rsidR="00D71519" w:rsidRDefault="005768AD" w:rsidP="005768AD">
      <w:pPr>
        <w:jc w:val="center"/>
      </w:pPr>
      <w:r>
        <w:rPr>
          <w:noProof/>
        </w:rPr>
        <w:drawing>
          <wp:inline distT="0" distB="0" distL="0" distR="0" wp14:anchorId="69F972A9" wp14:editId="1FEE67AC">
            <wp:extent cx="2062758" cy="1000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626" t="36688" r="42823" b="52023"/>
                    <a:stretch/>
                  </pic:blipFill>
                  <pic:spPr bwMode="auto">
                    <a:xfrm>
                      <a:off x="0" y="0"/>
                      <a:ext cx="2070247" cy="100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FD78A" w14:textId="740CF0D8" w:rsidR="00D71519" w:rsidRPr="00D71519" w:rsidRDefault="005768AD" w:rsidP="00BF20F8">
      <w:pPr>
        <w:pStyle w:val="vguxTitleText"/>
      </w:pPr>
      <w:r>
        <w:t>Рисунок 3 – Кнопки</w:t>
      </w:r>
      <w:r w:rsidR="00BF20F8">
        <w:t xml:space="preserve"> выбора режимов игры</w:t>
      </w:r>
    </w:p>
    <w:p w14:paraId="01DB9926" w14:textId="1FC25058" w:rsidR="008454D7" w:rsidRDefault="00D71519" w:rsidP="00AE185C">
      <w:pPr>
        <w:pStyle w:val="4"/>
      </w:pPr>
      <w:r>
        <w:t xml:space="preserve">Игра </w:t>
      </w:r>
      <w:r w:rsidR="00030F61">
        <w:t>«</w:t>
      </w:r>
      <w:r w:rsidR="005768AD">
        <w:t>Сложность-1</w:t>
      </w:r>
      <w:r w:rsidR="00030F61">
        <w:t>»</w:t>
      </w:r>
    </w:p>
    <w:p w14:paraId="7683E9CD" w14:textId="15EDC356" w:rsidR="004D077C" w:rsidRDefault="004D077C" w:rsidP="004D077C">
      <w:bookmarkStart w:id="23" w:name="_Hlk106424246"/>
      <w:r>
        <w:t>Когда пользователь полностью познакомился с правилами игры или нет, то может начать игру. Если нажать на кнопку «</w:t>
      </w:r>
      <w:r w:rsidR="005768AD">
        <w:t>Сложность-1» на кнопке выбора режима (Рис.3</w:t>
      </w:r>
      <w:r>
        <w:t>),</w:t>
      </w:r>
      <w:r w:rsidR="00395532">
        <w:t xml:space="preserve"> то сразу появится игровое поле игры, так же </w:t>
      </w:r>
      <w:r w:rsidR="005F6674">
        <w:t xml:space="preserve">на поле будет </w:t>
      </w:r>
      <w:proofErr w:type="spellStart"/>
      <w:r w:rsidR="005F6674">
        <w:t>отрисованы</w:t>
      </w:r>
      <w:proofErr w:type="spellEnd"/>
      <w:r w:rsidR="005F6674">
        <w:t xml:space="preserve"> фигуры</w:t>
      </w:r>
      <w:r w:rsidR="00395532">
        <w:t xml:space="preserve"> для управления пользователем</w:t>
      </w:r>
      <w:r w:rsidR="005F6674">
        <w:t>. В правой</w:t>
      </w:r>
      <w:r w:rsidR="00395532">
        <w:t xml:space="preserve"> части игрового поля будут отображаться очки и</w:t>
      </w:r>
      <w:r w:rsidR="005F6674">
        <w:t xml:space="preserve"> фигуры, выпадающие далее</w:t>
      </w:r>
      <w:r w:rsidR="00395532">
        <w:t>. поражения в данном режиме игры можно познакомится в ТЗ.</w:t>
      </w:r>
    </w:p>
    <w:p w14:paraId="3CEEF79F" w14:textId="3988C3D6" w:rsidR="00395532" w:rsidRDefault="00395532" w:rsidP="004D077C">
      <w:r w:rsidRPr="007222E7">
        <w:t xml:space="preserve">На данной форме </w:t>
      </w:r>
      <w:r>
        <w:t>есть</w:t>
      </w:r>
      <w:r w:rsidRPr="007222E7">
        <w:t xml:space="preserve"> долгосрочн</w:t>
      </w:r>
      <w:r>
        <w:t>ый</w:t>
      </w:r>
      <w:r w:rsidRPr="007222E7">
        <w:t xml:space="preserve"> выход</w:t>
      </w:r>
      <w:r>
        <w:t xml:space="preserve"> из игры</w:t>
      </w:r>
      <w:r w:rsidRPr="007222E7">
        <w:t xml:space="preserve">, чтобы </w:t>
      </w:r>
      <w:r>
        <w:t xml:space="preserve">выйти </w:t>
      </w:r>
      <w:r w:rsidR="00E82499">
        <w:t xml:space="preserve">полностью </w:t>
      </w:r>
      <w:r>
        <w:t>из</w:t>
      </w:r>
      <w:r w:rsidR="005F6674">
        <w:t xml:space="preserve"> игры нажмите на кнопку «Выход» в правом нижнем</w:t>
      </w:r>
      <w:r>
        <w:t xml:space="preserve"> углу игрового поля</w:t>
      </w:r>
      <w:r w:rsidR="00E82499">
        <w:t>.</w:t>
      </w:r>
      <w:bookmarkEnd w:id="23"/>
    </w:p>
    <w:p w14:paraId="37FED41C" w14:textId="77777777" w:rsidR="005F6674" w:rsidRDefault="005F6674" w:rsidP="004D077C">
      <w:pPr>
        <w:rPr>
          <w:noProof/>
        </w:rPr>
      </w:pPr>
    </w:p>
    <w:p w14:paraId="30E353A1" w14:textId="464B190D" w:rsidR="005F6674" w:rsidRDefault="004A01C1" w:rsidP="004A01C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9D3C82" wp14:editId="307B8C4A">
            <wp:extent cx="1022154" cy="1152415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522" cy="119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88F9B" w14:textId="683F0C2E" w:rsidR="00D71519" w:rsidRPr="00D71519" w:rsidRDefault="005F6674" w:rsidP="00E82499">
      <w:pPr>
        <w:pStyle w:val="vguxTitleText"/>
      </w:pPr>
      <w:r>
        <w:t>Рисунок 4</w:t>
      </w:r>
      <w:r w:rsidR="00E82499" w:rsidRPr="00E82499">
        <w:t xml:space="preserve"> – Режим «</w:t>
      </w:r>
      <w:r>
        <w:t>Сложность-1</w:t>
      </w:r>
      <w:r w:rsidR="00E82499" w:rsidRPr="00E82499">
        <w:t>»</w:t>
      </w:r>
    </w:p>
    <w:p w14:paraId="0F4052A6" w14:textId="1C14CE9E" w:rsidR="00D71519" w:rsidRDefault="00D71519" w:rsidP="00AE185C">
      <w:pPr>
        <w:pStyle w:val="4"/>
      </w:pPr>
      <w:r>
        <w:lastRenderedPageBreak/>
        <w:t xml:space="preserve">Игра </w:t>
      </w:r>
      <w:r w:rsidR="005F6674">
        <w:t>«Сложнось-2</w:t>
      </w:r>
      <w:r w:rsidR="00030F61">
        <w:t>»</w:t>
      </w:r>
    </w:p>
    <w:p w14:paraId="056843AA" w14:textId="07923373" w:rsidR="00E82499" w:rsidRDefault="00E82499" w:rsidP="00E82499">
      <w:r>
        <w:t>Когда пользователь полностью познакомился с правилами игры или нет, то может начать игру</w:t>
      </w:r>
      <w:r w:rsidR="005F6674">
        <w:t>. Если нажать на кнопку «Сложность-2» на форме выбора режима (Рис.3</w:t>
      </w:r>
      <w:r>
        <w:t>), то сразу появится игровое поле игры, так же на поле буд</w:t>
      </w:r>
      <w:r w:rsidR="005F6674">
        <w:t xml:space="preserve">ут </w:t>
      </w:r>
      <w:proofErr w:type="spellStart"/>
      <w:r w:rsidR="005F6674">
        <w:t>отрисованы</w:t>
      </w:r>
      <w:proofErr w:type="spellEnd"/>
      <w:r w:rsidR="005F6674">
        <w:t xml:space="preserve"> фигуры</w:t>
      </w:r>
      <w:r>
        <w:t xml:space="preserve"> для управления пользователем</w:t>
      </w:r>
      <w:r w:rsidR="005F6674">
        <w:t>, нона этом уровне сложности фигуры будут двигаться быстрее. В правой</w:t>
      </w:r>
      <w:r>
        <w:t xml:space="preserve"> части игрово</w:t>
      </w:r>
      <w:r w:rsidR="005F6674">
        <w:t xml:space="preserve">го поля будут отображаться </w:t>
      </w:r>
      <w:proofErr w:type="gramStart"/>
      <w:r w:rsidR="005F6674">
        <w:t xml:space="preserve">очки </w:t>
      </w:r>
      <w:r>
        <w:t>и</w:t>
      </w:r>
      <w:r w:rsidR="005F6674">
        <w:t xml:space="preserve"> фигуры</w:t>
      </w:r>
      <w:proofErr w:type="gramEnd"/>
      <w:r w:rsidR="005F6674">
        <w:t xml:space="preserve"> выпадающие далее</w:t>
      </w:r>
      <w:r>
        <w:t>. С основными критериями поражения в данном р</w:t>
      </w:r>
      <w:r w:rsidR="004A01C1">
        <w:t xml:space="preserve">ежиме игры можно познакомится </w:t>
      </w:r>
      <w:r>
        <w:t>в ТЗ.</w:t>
      </w:r>
    </w:p>
    <w:p w14:paraId="6E4E3E7E" w14:textId="2B71EC90" w:rsidR="004A01C1" w:rsidRDefault="00E82499" w:rsidP="004A01C1">
      <w:r>
        <w:t>На данной форме есть долгосрочный выход из игры, чтобы выйти полностью из</w:t>
      </w:r>
      <w:r w:rsidR="004A01C1">
        <w:t xml:space="preserve"> игры нажмите на кнопку «Выход» в правом нижнем</w:t>
      </w:r>
      <w:r>
        <w:t xml:space="preserve"> углу игрового поля.</w:t>
      </w:r>
    </w:p>
    <w:p w14:paraId="0A982EC1" w14:textId="77777777" w:rsidR="004A01C1" w:rsidRDefault="004A01C1" w:rsidP="004A01C1">
      <w:pPr>
        <w:jc w:val="center"/>
        <w:rPr>
          <w:noProof/>
        </w:rPr>
      </w:pPr>
    </w:p>
    <w:p w14:paraId="3BDA776F" w14:textId="08C8E1D9" w:rsidR="004A01C1" w:rsidRDefault="004A01C1" w:rsidP="004A01C1">
      <w:pPr>
        <w:jc w:val="center"/>
      </w:pPr>
      <w:r>
        <w:rPr>
          <w:noProof/>
        </w:rPr>
        <w:drawing>
          <wp:inline distT="0" distB="0" distL="0" distR="0" wp14:anchorId="1D8CEC3E" wp14:editId="6C90D069">
            <wp:extent cx="1333500" cy="1504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981" t="33162" r="39441" b="29680"/>
                    <a:stretch/>
                  </pic:blipFill>
                  <pic:spPr bwMode="auto">
                    <a:xfrm>
                      <a:off x="0" y="0"/>
                      <a:ext cx="13335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36316" w14:textId="73A89641" w:rsidR="00D71519" w:rsidRPr="00D71519" w:rsidRDefault="004A01C1" w:rsidP="00E82499">
      <w:pPr>
        <w:pStyle w:val="vguxTitleText"/>
      </w:pPr>
      <w:r>
        <w:t>Рисунок 5 – Режим «Сложность-2</w:t>
      </w:r>
      <w:r w:rsidR="00E82499">
        <w:t>»</w:t>
      </w:r>
    </w:p>
    <w:p w14:paraId="21AC26F8" w14:textId="33796563" w:rsidR="00030F61" w:rsidRDefault="004A01C1" w:rsidP="00030F61">
      <w:pPr>
        <w:pStyle w:val="3"/>
      </w:pPr>
      <w:bookmarkStart w:id="24" w:name="_Toc106427867"/>
      <w:r>
        <w:t>П</w:t>
      </w:r>
      <w:r w:rsidR="00030F61">
        <w:t>оражение</w:t>
      </w:r>
      <w:bookmarkEnd w:id="24"/>
    </w:p>
    <w:p w14:paraId="1B646A43" w14:textId="2E848F0F" w:rsidR="00B941B2" w:rsidRDefault="00B941B2" w:rsidP="00B941B2">
      <w:r>
        <w:t>В каждом режиме предусмотрен</w:t>
      </w:r>
      <w:r w:rsidR="004950BD">
        <w:t>о</w:t>
      </w:r>
      <w:r>
        <w:t xml:space="preserve"> пораже</w:t>
      </w:r>
      <w:r w:rsidR="004A01C1">
        <w:t>ние. Если игрок полностью заполнил игровое поле фигурами</w:t>
      </w:r>
      <w:r>
        <w:t xml:space="preserve">, </w:t>
      </w:r>
      <w:r w:rsidR="004A01C1">
        <w:t>то высветится окно поражения (рис.6). В данном случае можно начать новую игру перезапустив приложение.</w:t>
      </w:r>
    </w:p>
    <w:p w14:paraId="3AD43D55" w14:textId="13B921F7" w:rsidR="00F109CF" w:rsidRDefault="00F109CF" w:rsidP="00270FCA">
      <w:r>
        <w:t>На данной форме есть долгосрочный выход из игры, чтобы выйти полностью из игры нажмите на кнопку «Закрыть» в правом верхнем углу экрана формы</w:t>
      </w:r>
      <w:r w:rsidR="004A01C1">
        <w:t xml:space="preserve"> или кнопку «Ок», а затем «Выход» в правом нижнем углу экрана</w:t>
      </w:r>
      <w:r>
        <w:t>.</w:t>
      </w:r>
    </w:p>
    <w:p w14:paraId="24B5EE13" w14:textId="77777777" w:rsidR="004A01C1" w:rsidRDefault="004A01C1" w:rsidP="00270FCA">
      <w:pPr>
        <w:rPr>
          <w:noProof/>
        </w:rPr>
      </w:pPr>
    </w:p>
    <w:p w14:paraId="4058BC4C" w14:textId="1CFCC6A9" w:rsidR="004A01C1" w:rsidRDefault="004A01C1" w:rsidP="004A01C1">
      <w:pPr>
        <w:jc w:val="center"/>
      </w:pPr>
      <w:r>
        <w:rPr>
          <w:noProof/>
        </w:rPr>
        <w:drawing>
          <wp:inline distT="0" distB="0" distL="0" distR="0" wp14:anchorId="285DF53F" wp14:editId="02DF2183">
            <wp:extent cx="3034665" cy="1028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747" t="38335" r="37236" b="47554"/>
                    <a:stretch/>
                  </pic:blipFill>
                  <pic:spPr bwMode="auto">
                    <a:xfrm>
                      <a:off x="0" y="0"/>
                      <a:ext cx="3038569" cy="103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6805B" w14:textId="7A08E045" w:rsidR="00F109CF" w:rsidRDefault="004A01C1" w:rsidP="00270FCA">
      <w:pPr>
        <w:pStyle w:val="vguxTitleText"/>
      </w:pPr>
      <w:r>
        <w:t>Рисунок 6 – Окно поражения</w:t>
      </w:r>
    </w:p>
    <w:p w14:paraId="153ACD59" w14:textId="77777777" w:rsidR="00270FCA" w:rsidRDefault="00270FCA" w:rsidP="00270FCA">
      <w:pPr>
        <w:pStyle w:val="vguxTitleText"/>
      </w:pPr>
    </w:p>
    <w:p w14:paraId="19760FF8" w14:textId="77777777" w:rsidR="008454D7" w:rsidRPr="008454D7" w:rsidRDefault="008454D7" w:rsidP="00D71519">
      <w:pPr>
        <w:pStyle w:val="1"/>
        <w:rPr>
          <w:lang w:eastAsia="en-US" w:bidi="en-US"/>
        </w:rPr>
      </w:pPr>
      <w:bookmarkStart w:id="25" w:name="_Toc106427868"/>
      <w:r w:rsidRPr="008454D7">
        <w:rPr>
          <w:lang w:eastAsia="en-US" w:bidi="en-US"/>
        </w:rPr>
        <w:lastRenderedPageBreak/>
        <w:t>Аварийные ситуации</w:t>
      </w:r>
      <w:bookmarkEnd w:id="25"/>
    </w:p>
    <w:p w14:paraId="178A3705" w14:textId="78DD2B7E" w:rsidR="00CA4FD6" w:rsidRPr="00CA4FD6" w:rsidRDefault="00CA4FD6" w:rsidP="00CA4FD6">
      <w:pPr>
        <w:pStyle w:val="2"/>
        <w:rPr>
          <w:szCs w:val="24"/>
          <w:lang w:eastAsia="en-US" w:bidi="en-US"/>
        </w:rPr>
      </w:pPr>
      <w:bookmarkStart w:id="26" w:name="_Toc106427870"/>
      <w:r w:rsidRPr="00CA4FD6">
        <w:rPr>
          <w:lang w:eastAsia="en-US" w:bidi="en-US"/>
        </w:rPr>
        <w:t>Действия по восстановлению программ и/или данных при отказе магнитных носителей или обнаружении ошибок в данных</w:t>
      </w:r>
      <w:bookmarkEnd w:id="26"/>
    </w:p>
    <w:p w14:paraId="293799AD" w14:textId="63BCB5D6" w:rsidR="00CA4FD6" w:rsidRDefault="00CA4FD6" w:rsidP="00CA4FD6">
      <w:pPr>
        <w:rPr>
          <w:lang w:eastAsia="en-US" w:bidi="en-US"/>
        </w:rPr>
      </w:pPr>
      <w:r w:rsidRPr="00CA4FD6">
        <w:rPr>
          <w:lang w:eastAsia="en-US" w:bidi="en-US"/>
        </w:rPr>
        <w:t xml:space="preserve">В случае обнаружения ошибок в </w:t>
      </w:r>
      <w:r w:rsidR="004C08D2">
        <w:rPr>
          <w:lang w:eastAsia="en-US" w:bidi="en-US"/>
        </w:rPr>
        <w:t xml:space="preserve">Игре </w:t>
      </w:r>
      <w:r w:rsidRPr="00CA4FD6">
        <w:rPr>
          <w:lang w:eastAsia="en-US" w:bidi="en-US"/>
        </w:rPr>
        <w:t>следует обратиться в службу технической поддержки Системы. При этом необходимо указать перечень данных, содержащих ошибки, и правильные значения искаженных атрибутов.</w:t>
      </w:r>
    </w:p>
    <w:p w14:paraId="25EBD9E7" w14:textId="77777777" w:rsidR="00CA4FD6" w:rsidRPr="00CA4FD6" w:rsidRDefault="00CA4FD6" w:rsidP="00CA4FD6">
      <w:pPr>
        <w:pStyle w:val="2"/>
      </w:pPr>
      <w:bookmarkStart w:id="27" w:name="_Toc105969089"/>
      <w:bookmarkStart w:id="28" w:name="_Toc106427871"/>
      <w:r w:rsidRPr="00CA4FD6">
        <w:t>Действия в случаях обнаружении несанкционированного вмешательства в данные</w:t>
      </w:r>
      <w:bookmarkEnd w:id="27"/>
      <w:bookmarkEnd w:id="28"/>
    </w:p>
    <w:p w14:paraId="641346C3" w14:textId="77777777" w:rsidR="00CA4FD6" w:rsidRPr="00CA4FD6" w:rsidRDefault="00CA4FD6" w:rsidP="00CA4FD6">
      <w:pPr>
        <w:rPr>
          <w:rFonts w:eastAsia="Times New Roman"/>
          <w:lang w:eastAsia="en-US"/>
        </w:rPr>
      </w:pPr>
      <w:r w:rsidRPr="00CA4FD6">
        <w:rPr>
          <w:shd w:val="clear" w:color="auto" w:fill="FFFFFF"/>
          <w:lang w:eastAsia="en-US"/>
        </w:rPr>
        <w:t>В случае обнаружения несанкционированного вмешательства в данные Игры следует обратиться в службу технической поддержки Системы. При этом необходимо описать признаки и предполагаемый характер вмешательства, указать перечень данных, подвергшихся вмешательству и быть готовым по требованию специалиста службы поддержки описать признаки аварийной ситуации и действия, которые были выполнены пользователем непосредственно перед возникновением аварийной ситуации.</w:t>
      </w:r>
    </w:p>
    <w:p w14:paraId="528E8A7E" w14:textId="77777777" w:rsidR="00CA4FD6" w:rsidRPr="00CA4FD6" w:rsidRDefault="00CA4FD6" w:rsidP="00CA4FD6">
      <w:pPr>
        <w:pStyle w:val="2"/>
      </w:pPr>
      <w:bookmarkStart w:id="29" w:name="_Toc105969090"/>
      <w:bookmarkStart w:id="30" w:name="_Toc106427872"/>
      <w:r w:rsidRPr="00CA4FD6">
        <w:t>Действия в других аварийных ситуациях</w:t>
      </w:r>
      <w:bookmarkEnd w:id="29"/>
      <w:bookmarkEnd w:id="30"/>
    </w:p>
    <w:p w14:paraId="4163F3F1" w14:textId="77777777" w:rsidR="00CA4FD6" w:rsidRPr="00CA4FD6" w:rsidRDefault="00CA4FD6" w:rsidP="00CA4FD6">
      <w:pPr>
        <w:rPr>
          <w:rFonts w:eastAsia="Calibri" w:cs="Times New Roman"/>
          <w:color w:val="000000"/>
          <w:szCs w:val="27"/>
          <w:shd w:val="clear" w:color="auto" w:fill="FFFFFF"/>
          <w:lang w:eastAsia="en-US"/>
        </w:rPr>
      </w:pPr>
      <w:r w:rsidRPr="00CA4FD6">
        <w:rPr>
          <w:rFonts w:eastAsia="Calibri" w:cs="Times New Roman"/>
          <w:color w:val="000000"/>
          <w:szCs w:val="27"/>
          <w:shd w:val="clear" w:color="auto" w:fill="FFFFFF"/>
          <w:lang w:eastAsia="en-US"/>
        </w:rPr>
        <w:t>В случае возникновения других аварийных ситуаций при работе с программой следует обратиться в службу технической поддержки. При этом необходимо быть готовым по просьбе сотрудников технической поддержки описать признаки аварийной ситуации и действия, которые были выполнены пользователем непосредственно перед возникновением аварийной ситуации.</w:t>
      </w:r>
    </w:p>
    <w:p w14:paraId="32923B2B" w14:textId="77777777" w:rsidR="00CA4FD6" w:rsidRPr="00CA4FD6" w:rsidRDefault="00CA4FD6" w:rsidP="00CA4FD6">
      <w:pPr>
        <w:rPr>
          <w:rFonts w:eastAsia="Calibri" w:cs="Times New Roman"/>
          <w:color w:val="000000"/>
          <w:szCs w:val="27"/>
          <w:shd w:val="clear" w:color="auto" w:fill="FFFFFF"/>
          <w:lang w:eastAsia="en-US"/>
        </w:rPr>
      </w:pPr>
      <w:r w:rsidRPr="00CA4FD6">
        <w:rPr>
          <w:rFonts w:eastAsia="Calibri" w:cs="Times New Roman"/>
          <w:color w:val="000000"/>
          <w:szCs w:val="27"/>
          <w:shd w:val="clear" w:color="auto" w:fill="FFFFFF"/>
          <w:lang w:eastAsia="en-US"/>
        </w:rPr>
        <w:br w:type="page"/>
      </w:r>
    </w:p>
    <w:p w14:paraId="59B4A198" w14:textId="77777777" w:rsidR="008454D7" w:rsidRPr="008454D7" w:rsidRDefault="008454D7" w:rsidP="00D71519">
      <w:pPr>
        <w:pStyle w:val="1"/>
        <w:rPr>
          <w:lang w:eastAsia="en-US" w:bidi="en-US"/>
        </w:rPr>
      </w:pPr>
      <w:bookmarkStart w:id="31" w:name="_Toc106427873"/>
      <w:r w:rsidRPr="008454D7">
        <w:rPr>
          <w:lang w:eastAsia="en-US" w:bidi="en-US"/>
        </w:rPr>
        <w:lastRenderedPageBreak/>
        <w:t>Рекомендации к освоению</w:t>
      </w:r>
      <w:bookmarkEnd w:id="31"/>
    </w:p>
    <w:p w14:paraId="01A81E83" w14:textId="18C83ECE" w:rsidR="008454D7" w:rsidRPr="008454D7" w:rsidRDefault="008454D7" w:rsidP="00D71519">
      <w:pPr>
        <w:rPr>
          <w:szCs w:val="24"/>
          <w:lang w:eastAsia="en-US" w:bidi="en-US"/>
        </w:rPr>
      </w:pPr>
      <w:r w:rsidRPr="008454D7">
        <w:rPr>
          <w:lang w:eastAsia="en-US" w:bidi="en-US"/>
        </w:rPr>
        <w:t>Для успешного освоения работы с программой внимательно изучите данное руководство пользователя</w:t>
      </w:r>
      <w:r w:rsidR="00814C79">
        <w:rPr>
          <w:lang w:eastAsia="en-US" w:bidi="en-US"/>
        </w:rPr>
        <w:t xml:space="preserve"> и ТЗ.</w:t>
      </w:r>
    </w:p>
    <w:sectPr w:rsidR="008454D7" w:rsidRPr="008454D7" w:rsidSect="006A4501">
      <w:headerReference w:type="default" r:id="rId18"/>
      <w:footerReference w:type="default" r:id="rId19"/>
      <w:pgSz w:w="11906" w:h="16838"/>
      <w:pgMar w:top="1134" w:right="567" w:bottom="1134" w:left="1134" w:header="708" w:footer="708" w:gutter="0"/>
      <w:pgNumType w:start="8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92EBFC" w14:textId="77777777" w:rsidR="00E42536" w:rsidRDefault="00E42536">
      <w:pPr>
        <w:spacing w:before="0" w:line="240" w:lineRule="auto"/>
      </w:pPr>
      <w:r>
        <w:separator/>
      </w:r>
    </w:p>
  </w:endnote>
  <w:endnote w:type="continuationSeparator" w:id="0">
    <w:p w14:paraId="22320864" w14:textId="77777777" w:rsidR="00E42536" w:rsidRDefault="00E42536">
      <w:pPr>
        <w:spacing w:before="0" w:line="240" w:lineRule="auto"/>
      </w:pPr>
      <w:r>
        <w:continuationSeparator/>
      </w:r>
    </w:p>
  </w:endnote>
  <w:endnote w:type="continuationNotice" w:id="1">
    <w:p w14:paraId="558EFB87" w14:textId="77777777" w:rsidR="00E42536" w:rsidRDefault="00E4253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4229814"/>
      <w:docPartObj>
        <w:docPartGallery w:val="Page Numbers (Bottom of Page)"/>
        <w:docPartUnique/>
      </w:docPartObj>
    </w:sdtPr>
    <w:sdtEndPr>
      <w:rPr>
        <w:b w:val="0"/>
        <w:bCs/>
        <w:sz w:val="24"/>
        <w:szCs w:val="18"/>
      </w:rPr>
    </w:sdtEndPr>
    <w:sdtContent>
      <w:p w14:paraId="1C709C20" w14:textId="652FBDDE" w:rsidR="006A4501" w:rsidRPr="006A4501" w:rsidRDefault="006A4501">
        <w:pPr>
          <w:pStyle w:val="af"/>
          <w:rPr>
            <w:b w:val="0"/>
            <w:bCs/>
            <w:sz w:val="24"/>
            <w:szCs w:val="18"/>
          </w:rPr>
        </w:pPr>
        <w:r w:rsidRPr="006A4501">
          <w:rPr>
            <w:b w:val="0"/>
            <w:bCs/>
            <w:sz w:val="24"/>
            <w:szCs w:val="18"/>
          </w:rPr>
          <w:fldChar w:fldCharType="begin"/>
        </w:r>
        <w:r w:rsidRPr="006A4501">
          <w:rPr>
            <w:b w:val="0"/>
            <w:bCs/>
            <w:sz w:val="24"/>
            <w:szCs w:val="18"/>
          </w:rPr>
          <w:instrText>PAGE   \* MERGEFORMAT</w:instrText>
        </w:r>
        <w:r w:rsidRPr="006A4501">
          <w:rPr>
            <w:b w:val="0"/>
            <w:bCs/>
            <w:sz w:val="24"/>
            <w:szCs w:val="18"/>
          </w:rPr>
          <w:fldChar w:fldCharType="separate"/>
        </w:r>
        <w:r w:rsidR="006B0568">
          <w:rPr>
            <w:b w:val="0"/>
            <w:bCs/>
            <w:noProof/>
            <w:sz w:val="24"/>
            <w:szCs w:val="18"/>
          </w:rPr>
          <w:t>88</w:t>
        </w:r>
        <w:r w:rsidRPr="006A4501">
          <w:rPr>
            <w:b w:val="0"/>
            <w:bCs/>
            <w:sz w:val="24"/>
            <w:szCs w:val="18"/>
          </w:rPr>
          <w:fldChar w:fldCharType="end"/>
        </w:r>
      </w:p>
    </w:sdtContent>
  </w:sdt>
  <w:p w14:paraId="5693984C" w14:textId="77777777" w:rsidR="006A4501" w:rsidRDefault="006A4501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86236B" w14:textId="77777777" w:rsidR="00E42536" w:rsidRDefault="00E42536" w:rsidP="00990EAC">
      <w:pPr>
        <w:spacing w:before="0" w:line="240" w:lineRule="auto"/>
      </w:pPr>
      <w:r>
        <w:separator/>
      </w:r>
    </w:p>
  </w:footnote>
  <w:footnote w:type="continuationSeparator" w:id="0">
    <w:p w14:paraId="76F63CD3" w14:textId="77777777" w:rsidR="00E42536" w:rsidRDefault="00E42536" w:rsidP="00990EAC">
      <w:pPr>
        <w:spacing w:before="0" w:line="240" w:lineRule="auto"/>
      </w:pPr>
      <w:r>
        <w:continuationSeparator/>
      </w:r>
    </w:p>
  </w:footnote>
  <w:footnote w:type="continuationNotice" w:id="1">
    <w:p w14:paraId="0B7E9317" w14:textId="77777777" w:rsidR="00E42536" w:rsidRDefault="00E42536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A9F560" w14:textId="77777777" w:rsidR="0040298C" w:rsidRPr="008E27BF" w:rsidRDefault="0040298C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643272DA"/>
    <w:lvl w:ilvl="0">
      <w:start w:val="1"/>
      <w:numFmt w:val="decimal"/>
      <w:lvlText w:val="%1)"/>
      <w:lvlJc w:val="left"/>
      <w:pPr>
        <w:ind w:left="360" w:hanging="360"/>
      </w:pPr>
    </w:lvl>
  </w:abstractNum>
  <w:abstractNum w:abstractNumId="1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2">
    <w:nsid w:val="00591649"/>
    <w:multiLevelType w:val="hybridMultilevel"/>
    <w:tmpl w:val="130E754C"/>
    <w:lvl w:ilvl="0" w:tplc="153E682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7976866"/>
    <w:multiLevelType w:val="hybridMultilevel"/>
    <w:tmpl w:val="405ECA00"/>
    <w:lvl w:ilvl="0" w:tplc="A99E881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0A6F028A"/>
    <w:multiLevelType w:val="hybridMultilevel"/>
    <w:tmpl w:val="3E6643E0"/>
    <w:lvl w:ilvl="0" w:tplc="9DAC469A">
      <w:start w:val="1"/>
      <w:numFmt w:val="bullet"/>
      <w:lvlText w:val="-"/>
      <w:lvlJc w:val="left"/>
      <w:pPr>
        <w:ind w:left="213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5">
    <w:nsid w:val="0B323BA4"/>
    <w:multiLevelType w:val="multilevel"/>
    <w:tmpl w:val="4CE4567E"/>
    <w:lvl w:ilvl="0">
      <w:start w:val="1"/>
      <w:numFmt w:val="decimal"/>
      <w:lvlText w:val="%1"/>
      <w:lvlJc w:val="left"/>
      <w:pPr>
        <w:tabs>
          <w:tab w:val="num" w:pos="640"/>
        </w:tabs>
        <w:ind w:left="462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2" w:hanging="680"/>
      </w:pPr>
      <w:rPr>
        <w:rFonts w:ascii="Franklin Gothic Book" w:hAnsi="Franklin Gothic Book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502"/>
        </w:tabs>
        <w:ind w:left="462" w:hanging="680"/>
      </w:pPr>
      <w:rPr>
        <w:rFonts w:ascii="Franklin Gothic Book" w:hAnsi="Franklin Gothic Book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specVanish w:val="0"/>
      </w:rPr>
    </w:lvl>
    <w:lvl w:ilvl="3">
      <w:start w:val="1"/>
      <w:numFmt w:val="decimal"/>
      <w:lvlText w:val="%1.%2.%3.%4"/>
      <w:lvlJc w:val="left"/>
      <w:pPr>
        <w:tabs>
          <w:tab w:val="num" w:pos="1343"/>
        </w:tabs>
        <w:ind w:left="1172" w:hanging="680"/>
      </w:pPr>
      <w:rPr>
        <w:rFonts w:ascii="Franklin Gothic Book" w:hAnsi="Franklin Gothic Book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specVanish w:val="0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851" w:hanging="851"/>
      </w:pPr>
      <w:rPr>
        <w:rFonts w:ascii="Franklin Gothic Book" w:eastAsia="Times New Roman" w:hAnsi="Franklin Gothic Book"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934"/>
        </w:tabs>
        <w:ind w:left="934" w:hanging="11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1646"/>
        </w:tabs>
        <w:ind w:left="16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222"/>
        </w:tabs>
        <w:ind w:left="12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366"/>
        </w:tabs>
        <w:ind w:left="1366" w:hanging="1584"/>
      </w:pPr>
      <w:rPr>
        <w:rFonts w:hint="default"/>
      </w:rPr>
    </w:lvl>
  </w:abstractNum>
  <w:abstractNum w:abstractNumId="6">
    <w:nsid w:val="0BA851C8"/>
    <w:multiLevelType w:val="hybridMultilevel"/>
    <w:tmpl w:val="5BE4CC16"/>
    <w:lvl w:ilvl="0" w:tplc="AFA82C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6AC0A1AC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C27E112A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262DDF2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682C3B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7B747306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690DB44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79288E98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D14C07AE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0C04D97"/>
    <w:multiLevelType w:val="hybridMultilevel"/>
    <w:tmpl w:val="2E303D00"/>
    <w:lvl w:ilvl="0" w:tplc="BBA658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BCAE08FE">
      <w:start w:val="1"/>
      <w:numFmt w:val="lowerLetter"/>
      <w:lvlText w:val="%2."/>
      <w:lvlJc w:val="left"/>
      <w:pPr>
        <w:ind w:left="1931" w:hanging="360"/>
      </w:pPr>
    </w:lvl>
    <w:lvl w:ilvl="2" w:tplc="6816B3B8" w:tentative="1">
      <w:start w:val="1"/>
      <w:numFmt w:val="lowerRoman"/>
      <w:lvlText w:val="%3."/>
      <w:lvlJc w:val="right"/>
      <w:pPr>
        <w:ind w:left="2651" w:hanging="180"/>
      </w:pPr>
    </w:lvl>
    <w:lvl w:ilvl="3" w:tplc="34643E72" w:tentative="1">
      <w:start w:val="1"/>
      <w:numFmt w:val="decimal"/>
      <w:lvlText w:val="%4."/>
      <w:lvlJc w:val="left"/>
      <w:pPr>
        <w:ind w:left="3371" w:hanging="360"/>
      </w:pPr>
    </w:lvl>
    <w:lvl w:ilvl="4" w:tplc="EBA85030" w:tentative="1">
      <w:start w:val="1"/>
      <w:numFmt w:val="lowerLetter"/>
      <w:lvlText w:val="%5."/>
      <w:lvlJc w:val="left"/>
      <w:pPr>
        <w:ind w:left="4091" w:hanging="360"/>
      </w:pPr>
    </w:lvl>
    <w:lvl w:ilvl="5" w:tplc="B0120DE0" w:tentative="1">
      <w:start w:val="1"/>
      <w:numFmt w:val="lowerRoman"/>
      <w:lvlText w:val="%6."/>
      <w:lvlJc w:val="right"/>
      <w:pPr>
        <w:ind w:left="4811" w:hanging="180"/>
      </w:pPr>
    </w:lvl>
    <w:lvl w:ilvl="6" w:tplc="89284ED2" w:tentative="1">
      <w:start w:val="1"/>
      <w:numFmt w:val="decimal"/>
      <w:lvlText w:val="%7."/>
      <w:lvlJc w:val="left"/>
      <w:pPr>
        <w:ind w:left="5531" w:hanging="360"/>
      </w:pPr>
    </w:lvl>
    <w:lvl w:ilvl="7" w:tplc="46CC956A" w:tentative="1">
      <w:start w:val="1"/>
      <w:numFmt w:val="lowerLetter"/>
      <w:lvlText w:val="%8."/>
      <w:lvlJc w:val="left"/>
      <w:pPr>
        <w:ind w:left="6251" w:hanging="360"/>
      </w:pPr>
    </w:lvl>
    <w:lvl w:ilvl="8" w:tplc="872ADA2A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11D41332"/>
    <w:multiLevelType w:val="hybridMultilevel"/>
    <w:tmpl w:val="3798498A"/>
    <w:lvl w:ilvl="0" w:tplc="B69C31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DF78B818" w:tentative="1">
      <w:start w:val="1"/>
      <w:numFmt w:val="lowerLetter"/>
      <w:lvlText w:val="%2."/>
      <w:lvlJc w:val="left"/>
      <w:pPr>
        <w:ind w:left="1931" w:hanging="360"/>
      </w:pPr>
    </w:lvl>
    <w:lvl w:ilvl="2" w:tplc="E054B706" w:tentative="1">
      <w:start w:val="1"/>
      <w:numFmt w:val="lowerRoman"/>
      <w:lvlText w:val="%3."/>
      <w:lvlJc w:val="right"/>
      <w:pPr>
        <w:ind w:left="2651" w:hanging="180"/>
      </w:pPr>
    </w:lvl>
    <w:lvl w:ilvl="3" w:tplc="DFFC65BC" w:tentative="1">
      <w:start w:val="1"/>
      <w:numFmt w:val="decimal"/>
      <w:lvlText w:val="%4."/>
      <w:lvlJc w:val="left"/>
      <w:pPr>
        <w:ind w:left="3371" w:hanging="360"/>
      </w:pPr>
    </w:lvl>
    <w:lvl w:ilvl="4" w:tplc="6A942C00" w:tentative="1">
      <w:start w:val="1"/>
      <w:numFmt w:val="lowerLetter"/>
      <w:lvlText w:val="%5."/>
      <w:lvlJc w:val="left"/>
      <w:pPr>
        <w:ind w:left="4091" w:hanging="360"/>
      </w:pPr>
    </w:lvl>
    <w:lvl w:ilvl="5" w:tplc="8A94F7FA" w:tentative="1">
      <w:start w:val="1"/>
      <w:numFmt w:val="lowerRoman"/>
      <w:lvlText w:val="%6."/>
      <w:lvlJc w:val="right"/>
      <w:pPr>
        <w:ind w:left="4811" w:hanging="180"/>
      </w:pPr>
    </w:lvl>
    <w:lvl w:ilvl="6" w:tplc="D33C35E6" w:tentative="1">
      <w:start w:val="1"/>
      <w:numFmt w:val="decimal"/>
      <w:lvlText w:val="%7."/>
      <w:lvlJc w:val="left"/>
      <w:pPr>
        <w:ind w:left="5531" w:hanging="360"/>
      </w:pPr>
    </w:lvl>
    <w:lvl w:ilvl="7" w:tplc="053E61D6" w:tentative="1">
      <w:start w:val="1"/>
      <w:numFmt w:val="lowerLetter"/>
      <w:lvlText w:val="%8."/>
      <w:lvlJc w:val="left"/>
      <w:pPr>
        <w:ind w:left="6251" w:hanging="360"/>
      </w:pPr>
    </w:lvl>
    <w:lvl w:ilvl="8" w:tplc="ACC81FAE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136D0088"/>
    <w:multiLevelType w:val="hybridMultilevel"/>
    <w:tmpl w:val="1E0AD616"/>
    <w:lvl w:ilvl="0" w:tplc="ACF843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1AD47E7A"/>
    <w:multiLevelType w:val="multilevel"/>
    <w:tmpl w:val="85D6CC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1432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20D12D37"/>
    <w:multiLevelType w:val="hybridMultilevel"/>
    <w:tmpl w:val="6FE4EC3A"/>
    <w:lvl w:ilvl="0" w:tplc="33EAE7B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A0D8F624" w:tentative="1">
      <w:start w:val="1"/>
      <w:numFmt w:val="lowerLetter"/>
      <w:lvlText w:val="%2."/>
      <w:lvlJc w:val="left"/>
      <w:pPr>
        <w:ind w:left="1931" w:hanging="360"/>
      </w:pPr>
    </w:lvl>
    <w:lvl w:ilvl="2" w:tplc="8E82A54C" w:tentative="1">
      <w:start w:val="1"/>
      <w:numFmt w:val="lowerRoman"/>
      <w:lvlText w:val="%3."/>
      <w:lvlJc w:val="right"/>
      <w:pPr>
        <w:ind w:left="2651" w:hanging="180"/>
      </w:pPr>
    </w:lvl>
    <w:lvl w:ilvl="3" w:tplc="C05E6340" w:tentative="1">
      <w:start w:val="1"/>
      <w:numFmt w:val="decimal"/>
      <w:lvlText w:val="%4."/>
      <w:lvlJc w:val="left"/>
      <w:pPr>
        <w:ind w:left="3371" w:hanging="360"/>
      </w:pPr>
    </w:lvl>
    <w:lvl w:ilvl="4" w:tplc="1C2E7CC2" w:tentative="1">
      <w:start w:val="1"/>
      <w:numFmt w:val="lowerLetter"/>
      <w:lvlText w:val="%5."/>
      <w:lvlJc w:val="left"/>
      <w:pPr>
        <w:ind w:left="4091" w:hanging="360"/>
      </w:pPr>
    </w:lvl>
    <w:lvl w:ilvl="5" w:tplc="ABA44168" w:tentative="1">
      <w:start w:val="1"/>
      <w:numFmt w:val="lowerRoman"/>
      <w:lvlText w:val="%6."/>
      <w:lvlJc w:val="right"/>
      <w:pPr>
        <w:ind w:left="4811" w:hanging="180"/>
      </w:pPr>
    </w:lvl>
    <w:lvl w:ilvl="6" w:tplc="C8C60300" w:tentative="1">
      <w:start w:val="1"/>
      <w:numFmt w:val="decimal"/>
      <w:lvlText w:val="%7."/>
      <w:lvlJc w:val="left"/>
      <w:pPr>
        <w:ind w:left="5531" w:hanging="360"/>
      </w:pPr>
    </w:lvl>
    <w:lvl w:ilvl="7" w:tplc="92262B4C" w:tentative="1">
      <w:start w:val="1"/>
      <w:numFmt w:val="lowerLetter"/>
      <w:lvlText w:val="%8."/>
      <w:lvlJc w:val="left"/>
      <w:pPr>
        <w:ind w:left="6251" w:hanging="360"/>
      </w:pPr>
    </w:lvl>
    <w:lvl w:ilvl="8" w:tplc="66C066B4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2267773A"/>
    <w:multiLevelType w:val="hybridMultilevel"/>
    <w:tmpl w:val="91E48496"/>
    <w:lvl w:ilvl="0" w:tplc="D0C0FB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B2EED6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0C72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882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72F3B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5C6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DAE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C48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EA6D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13498B"/>
    <w:multiLevelType w:val="hybridMultilevel"/>
    <w:tmpl w:val="2678498E"/>
    <w:lvl w:ilvl="0" w:tplc="3BC2D44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6C14BB24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3501FD8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E7AC743C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9EAA79C2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7AF21CF8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A6EE84B4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88AE088E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7D62AFC0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4BB440B"/>
    <w:multiLevelType w:val="hybridMultilevel"/>
    <w:tmpl w:val="7464B1A2"/>
    <w:lvl w:ilvl="0" w:tplc="A828A6E0">
      <w:start w:val="1"/>
      <w:numFmt w:val="decimal"/>
      <w:lvlText w:val="%1."/>
      <w:lvlJc w:val="left"/>
      <w:pPr>
        <w:ind w:left="1069" w:hanging="360"/>
      </w:pPr>
    </w:lvl>
    <w:lvl w:ilvl="1" w:tplc="7B8C36C2">
      <w:start w:val="1"/>
      <w:numFmt w:val="lowerLetter"/>
      <w:lvlText w:val="%2."/>
      <w:lvlJc w:val="left"/>
      <w:pPr>
        <w:ind w:left="1789" w:hanging="360"/>
      </w:pPr>
    </w:lvl>
    <w:lvl w:ilvl="2" w:tplc="FC2A8F54">
      <w:start w:val="1"/>
      <w:numFmt w:val="lowerRoman"/>
      <w:lvlText w:val="%3."/>
      <w:lvlJc w:val="right"/>
      <w:pPr>
        <w:ind w:left="2509" w:hanging="180"/>
      </w:pPr>
    </w:lvl>
    <w:lvl w:ilvl="3" w:tplc="2096958E">
      <w:start w:val="1"/>
      <w:numFmt w:val="decimal"/>
      <w:lvlText w:val="%4."/>
      <w:lvlJc w:val="left"/>
      <w:pPr>
        <w:ind w:left="3229" w:hanging="360"/>
      </w:pPr>
    </w:lvl>
    <w:lvl w:ilvl="4" w:tplc="EBFCAFF8">
      <w:start w:val="1"/>
      <w:numFmt w:val="lowerLetter"/>
      <w:lvlText w:val="%5."/>
      <w:lvlJc w:val="left"/>
      <w:pPr>
        <w:ind w:left="3949" w:hanging="360"/>
      </w:pPr>
    </w:lvl>
    <w:lvl w:ilvl="5" w:tplc="5EA8DF1C">
      <w:start w:val="1"/>
      <w:numFmt w:val="lowerRoman"/>
      <w:lvlText w:val="%6."/>
      <w:lvlJc w:val="right"/>
      <w:pPr>
        <w:ind w:left="4669" w:hanging="180"/>
      </w:pPr>
    </w:lvl>
    <w:lvl w:ilvl="6" w:tplc="C0AACEDC">
      <w:start w:val="1"/>
      <w:numFmt w:val="decimal"/>
      <w:lvlText w:val="%7."/>
      <w:lvlJc w:val="left"/>
      <w:pPr>
        <w:ind w:left="5389" w:hanging="360"/>
      </w:pPr>
    </w:lvl>
    <w:lvl w:ilvl="7" w:tplc="7E8E6A4E">
      <w:start w:val="1"/>
      <w:numFmt w:val="lowerLetter"/>
      <w:lvlText w:val="%8."/>
      <w:lvlJc w:val="left"/>
      <w:pPr>
        <w:ind w:left="6109" w:hanging="360"/>
      </w:pPr>
    </w:lvl>
    <w:lvl w:ilvl="8" w:tplc="971E009C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29753AF9"/>
    <w:multiLevelType w:val="hybridMultilevel"/>
    <w:tmpl w:val="029A244E"/>
    <w:lvl w:ilvl="0" w:tplc="E602674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B46624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D5E0EA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0238B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7420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144C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626E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440A3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D06EC0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8">
    <w:nsid w:val="2C5E3FC2"/>
    <w:multiLevelType w:val="hybridMultilevel"/>
    <w:tmpl w:val="73E6CE72"/>
    <w:lvl w:ilvl="0" w:tplc="063A61F4">
      <w:start w:val="4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30DCF58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400979A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30648D2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CF89676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1D62D02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A20CB4E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9B690C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5B2FB6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CF61E57"/>
    <w:multiLevelType w:val="hybridMultilevel"/>
    <w:tmpl w:val="51BCF582"/>
    <w:lvl w:ilvl="0" w:tplc="AB2406E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7623B8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A42E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4C20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D06D0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A7234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43A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F28E3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9364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871C15"/>
    <w:multiLevelType w:val="hybridMultilevel"/>
    <w:tmpl w:val="F49E00EC"/>
    <w:lvl w:ilvl="0" w:tplc="305CB8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7808720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781C398E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5A784AE4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A49A33DA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A4D616DE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B5EA657E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E2C7170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3E44182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12A51EC"/>
    <w:multiLevelType w:val="hybridMultilevel"/>
    <w:tmpl w:val="208A9D40"/>
    <w:lvl w:ilvl="0" w:tplc="CC42901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828FF42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94DCC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7818D1EA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BC7C6BA0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5172137C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79496A8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E8F894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E45E8606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3">
    <w:nsid w:val="31F00103"/>
    <w:multiLevelType w:val="hybridMultilevel"/>
    <w:tmpl w:val="983A89CE"/>
    <w:lvl w:ilvl="0" w:tplc="EB40883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327B4FFF"/>
    <w:multiLevelType w:val="hybridMultilevel"/>
    <w:tmpl w:val="5B346038"/>
    <w:lvl w:ilvl="0" w:tplc="2E3E6AE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E0461E2" w:tentative="1">
      <w:start w:val="1"/>
      <w:numFmt w:val="lowerLetter"/>
      <w:lvlText w:val="%2."/>
      <w:lvlJc w:val="left"/>
      <w:pPr>
        <w:ind w:left="1931" w:hanging="360"/>
      </w:pPr>
    </w:lvl>
    <w:lvl w:ilvl="2" w:tplc="7770691C" w:tentative="1">
      <w:start w:val="1"/>
      <w:numFmt w:val="lowerRoman"/>
      <w:lvlText w:val="%3."/>
      <w:lvlJc w:val="right"/>
      <w:pPr>
        <w:ind w:left="2651" w:hanging="180"/>
      </w:pPr>
    </w:lvl>
    <w:lvl w:ilvl="3" w:tplc="E5AA2F2C" w:tentative="1">
      <w:start w:val="1"/>
      <w:numFmt w:val="decimal"/>
      <w:lvlText w:val="%4."/>
      <w:lvlJc w:val="left"/>
      <w:pPr>
        <w:ind w:left="3371" w:hanging="360"/>
      </w:pPr>
    </w:lvl>
    <w:lvl w:ilvl="4" w:tplc="F942EA8A" w:tentative="1">
      <w:start w:val="1"/>
      <w:numFmt w:val="lowerLetter"/>
      <w:lvlText w:val="%5."/>
      <w:lvlJc w:val="left"/>
      <w:pPr>
        <w:ind w:left="4091" w:hanging="360"/>
      </w:pPr>
    </w:lvl>
    <w:lvl w:ilvl="5" w:tplc="4BF2F07E" w:tentative="1">
      <w:start w:val="1"/>
      <w:numFmt w:val="lowerRoman"/>
      <w:lvlText w:val="%6."/>
      <w:lvlJc w:val="right"/>
      <w:pPr>
        <w:ind w:left="4811" w:hanging="180"/>
      </w:pPr>
    </w:lvl>
    <w:lvl w:ilvl="6" w:tplc="9EB897C6" w:tentative="1">
      <w:start w:val="1"/>
      <w:numFmt w:val="decimal"/>
      <w:lvlText w:val="%7."/>
      <w:lvlJc w:val="left"/>
      <w:pPr>
        <w:ind w:left="5531" w:hanging="360"/>
      </w:pPr>
    </w:lvl>
    <w:lvl w:ilvl="7" w:tplc="F3FA64D0" w:tentative="1">
      <w:start w:val="1"/>
      <w:numFmt w:val="lowerLetter"/>
      <w:lvlText w:val="%8."/>
      <w:lvlJc w:val="left"/>
      <w:pPr>
        <w:ind w:left="6251" w:hanging="360"/>
      </w:pPr>
    </w:lvl>
    <w:lvl w:ilvl="8" w:tplc="1756C3A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>
    <w:nsid w:val="3597121A"/>
    <w:multiLevelType w:val="hybridMultilevel"/>
    <w:tmpl w:val="2406487C"/>
    <w:lvl w:ilvl="0" w:tplc="214A5C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38485674"/>
    <w:multiLevelType w:val="hybridMultilevel"/>
    <w:tmpl w:val="684474E8"/>
    <w:lvl w:ilvl="0" w:tplc="0100A5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786CF56" w:tentative="1">
      <w:start w:val="1"/>
      <w:numFmt w:val="lowerLetter"/>
      <w:lvlText w:val="%2."/>
      <w:lvlJc w:val="left"/>
      <w:pPr>
        <w:ind w:left="1931" w:hanging="360"/>
      </w:pPr>
    </w:lvl>
    <w:lvl w:ilvl="2" w:tplc="CD16797C" w:tentative="1">
      <w:start w:val="1"/>
      <w:numFmt w:val="lowerRoman"/>
      <w:lvlText w:val="%3."/>
      <w:lvlJc w:val="right"/>
      <w:pPr>
        <w:ind w:left="2651" w:hanging="180"/>
      </w:pPr>
    </w:lvl>
    <w:lvl w:ilvl="3" w:tplc="1D92CEDC" w:tentative="1">
      <w:start w:val="1"/>
      <w:numFmt w:val="decimal"/>
      <w:lvlText w:val="%4."/>
      <w:lvlJc w:val="left"/>
      <w:pPr>
        <w:ind w:left="3371" w:hanging="360"/>
      </w:pPr>
    </w:lvl>
    <w:lvl w:ilvl="4" w:tplc="4F943A40" w:tentative="1">
      <w:start w:val="1"/>
      <w:numFmt w:val="lowerLetter"/>
      <w:lvlText w:val="%5."/>
      <w:lvlJc w:val="left"/>
      <w:pPr>
        <w:ind w:left="4091" w:hanging="360"/>
      </w:pPr>
    </w:lvl>
    <w:lvl w:ilvl="5" w:tplc="F984F8A4" w:tentative="1">
      <w:start w:val="1"/>
      <w:numFmt w:val="lowerRoman"/>
      <w:lvlText w:val="%6."/>
      <w:lvlJc w:val="right"/>
      <w:pPr>
        <w:ind w:left="4811" w:hanging="180"/>
      </w:pPr>
    </w:lvl>
    <w:lvl w:ilvl="6" w:tplc="5E4CE748" w:tentative="1">
      <w:start w:val="1"/>
      <w:numFmt w:val="decimal"/>
      <w:lvlText w:val="%7."/>
      <w:lvlJc w:val="left"/>
      <w:pPr>
        <w:ind w:left="5531" w:hanging="360"/>
      </w:pPr>
    </w:lvl>
    <w:lvl w:ilvl="7" w:tplc="547C7B98" w:tentative="1">
      <w:start w:val="1"/>
      <w:numFmt w:val="lowerLetter"/>
      <w:lvlText w:val="%8."/>
      <w:lvlJc w:val="left"/>
      <w:pPr>
        <w:ind w:left="6251" w:hanging="360"/>
      </w:pPr>
    </w:lvl>
    <w:lvl w:ilvl="8" w:tplc="10A4A69E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>
    <w:nsid w:val="3F4E4505"/>
    <w:multiLevelType w:val="multilevel"/>
    <w:tmpl w:val="1F9AB93E"/>
    <w:lvl w:ilvl="0">
      <w:start w:val="1"/>
      <w:numFmt w:val="decimal"/>
      <w:lvlText w:val="%1"/>
      <w:lvlJc w:val="left"/>
      <w:pPr>
        <w:tabs>
          <w:tab w:val="num" w:pos="482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76"/>
        </w:tabs>
        <w:ind w:left="992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69"/>
        </w:tabs>
        <w:ind w:left="2127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01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26"/>
        </w:tabs>
        <w:ind w:left="1843" w:hanging="184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52"/>
        </w:tabs>
        <w:ind w:left="2126" w:hanging="212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977"/>
        </w:tabs>
        <w:ind w:left="2268" w:hanging="226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119"/>
        </w:tabs>
        <w:ind w:left="2410" w:hanging="2410"/>
      </w:pPr>
      <w:rPr>
        <w:rFonts w:hint="default"/>
      </w:rPr>
    </w:lvl>
  </w:abstractNum>
  <w:abstractNum w:abstractNumId="28">
    <w:nsid w:val="43B4227E"/>
    <w:multiLevelType w:val="hybridMultilevel"/>
    <w:tmpl w:val="F70081C2"/>
    <w:lvl w:ilvl="0" w:tplc="69F4582C">
      <w:start w:val="1"/>
      <w:numFmt w:val="decimal"/>
      <w:lvlText w:val="%1."/>
      <w:lvlJc w:val="left"/>
      <w:pPr>
        <w:ind w:left="720" w:hanging="360"/>
      </w:pPr>
    </w:lvl>
    <w:lvl w:ilvl="1" w:tplc="F0DE05C4">
      <w:start w:val="1"/>
      <w:numFmt w:val="decimal"/>
      <w:lvlText w:val="%2)"/>
      <w:lvlJc w:val="left"/>
      <w:pPr>
        <w:ind w:left="1440" w:hanging="360"/>
      </w:pPr>
    </w:lvl>
    <w:lvl w:ilvl="2" w:tplc="A0FEA572">
      <w:start w:val="1"/>
      <w:numFmt w:val="lowerRoman"/>
      <w:lvlText w:val="%3."/>
      <w:lvlJc w:val="right"/>
      <w:pPr>
        <w:ind w:left="2160" w:hanging="180"/>
      </w:pPr>
    </w:lvl>
    <w:lvl w:ilvl="3" w:tplc="8A8CA846">
      <w:start w:val="1"/>
      <w:numFmt w:val="decimal"/>
      <w:lvlText w:val="%4."/>
      <w:lvlJc w:val="left"/>
      <w:pPr>
        <w:ind w:left="2880" w:hanging="360"/>
      </w:pPr>
    </w:lvl>
    <w:lvl w:ilvl="4" w:tplc="215E6C02">
      <w:start w:val="1"/>
      <w:numFmt w:val="lowerLetter"/>
      <w:lvlText w:val="%5."/>
      <w:lvlJc w:val="left"/>
      <w:pPr>
        <w:ind w:left="3600" w:hanging="360"/>
      </w:pPr>
    </w:lvl>
    <w:lvl w:ilvl="5" w:tplc="13C00928">
      <w:start w:val="1"/>
      <w:numFmt w:val="lowerRoman"/>
      <w:lvlText w:val="%6."/>
      <w:lvlJc w:val="right"/>
      <w:pPr>
        <w:ind w:left="4320" w:hanging="180"/>
      </w:pPr>
    </w:lvl>
    <w:lvl w:ilvl="6" w:tplc="A45C0E02">
      <w:start w:val="1"/>
      <w:numFmt w:val="decimal"/>
      <w:lvlText w:val="%7."/>
      <w:lvlJc w:val="left"/>
      <w:pPr>
        <w:ind w:left="5040" w:hanging="360"/>
      </w:pPr>
    </w:lvl>
    <w:lvl w:ilvl="7" w:tplc="C04465CA">
      <w:start w:val="1"/>
      <w:numFmt w:val="lowerLetter"/>
      <w:lvlText w:val="%8."/>
      <w:lvlJc w:val="left"/>
      <w:pPr>
        <w:ind w:left="5760" w:hanging="360"/>
      </w:pPr>
    </w:lvl>
    <w:lvl w:ilvl="8" w:tplc="8C1CB660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503C09"/>
    <w:multiLevelType w:val="hybridMultilevel"/>
    <w:tmpl w:val="9A88CD6A"/>
    <w:lvl w:ilvl="0" w:tplc="D478B6FE">
      <w:start w:val="1"/>
      <w:numFmt w:val="decimal"/>
      <w:lvlText w:val="%1)"/>
      <w:lvlJc w:val="left"/>
      <w:pPr>
        <w:ind w:left="720" w:hanging="360"/>
      </w:pPr>
    </w:lvl>
    <w:lvl w:ilvl="1" w:tplc="A70AB83C" w:tentative="1">
      <w:start w:val="1"/>
      <w:numFmt w:val="lowerLetter"/>
      <w:lvlText w:val="%2."/>
      <w:lvlJc w:val="left"/>
      <w:pPr>
        <w:ind w:left="1440" w:hanging="360"/>
      </w:pPr>
    </w:lvl>
    <w:lvl w:ilvl="2" w:tplc="86C0DFAC" w:tentative="1">
      <w:start w:val="1"/>
      <w:numFmt w:val="lowerRoman"/>
      <w:lvlText w:val="%3."/>
      <w:lvlJc w:val="right"/>
      <w:pPr>
        <w:ind w:left="2160" w:hanging="180"/>
      </w:pPr>
    </w:lvl>
    <w:lvl w:ilvl="3" w:tplc="85E4FB8E" w:tentative="1">
      <w:start w:val="1"/>
      <w:numFmt w:val="decimal"/>
      <w:lvlText w:val="%4."/>
      <w:lvlJc w:val="left"/>
      <w:pPr>
        <w:ind w:left="2880" w:hanging="360"/>
      </w:pPr>
    </w:lvl>
    <w:lvl w:ilvl="4" w:tplc="32A40C34" w:tentative="1">
      <w:start w:val="1"/>
      <w:numFmt w:val="lowerLetter"/>
      <w:lvlText w:val="%5."/>
      <w:lvlJc w:val="left"/>
      <w:pPr>
        <w:ind w:left="3600" w:hanging="360"/>
      </w:pPr>
    </w:lvl>
    <w:lvl w:ilvl="5" w:tplc="71C89B54" w:tentative="1">
      <w:start w:val="1"/>
      <w:numFmt w:val="lowerRoman"/>
      <w:lvlText w:val="%6."/>
      <w:lvlJc w:val="right"/>
      <w:pPr>
        <w:ind w:left="4320" w:hanging="180"/>
      </w:pPr>
    </w:lvl>
    <w:lvl w:ilvl="6" w:tplc="78C6D384" w:tentative="1">
      <w:start w:val="1"/>
      <w:numFmt w:val="decimal"/>
      <w:lvlText w:val="%7."/>
      <w:lvlJc w:val="left"/>
      <w:pPr>
        <w:ind w:left="5040" w:hanging="360"/>
      </w:pPr>
    </w:lvl>
    <w:lvl w:ilvl="7" w:tplc="01A0B20C" w:tentative="1">
      <w:start w:val="1"/>
      <w:numFmt w:val="lowerLetter"/>
      <w:lvlText w:val="%8."/>
      <w:lvlJc w:val="left"/>
      <w:pPr>
        <w:ind w:left="5760" w:hanging="360"/>
      </w:pPr>
    </w:lvl>
    <w:lvl w:ilvl="8" w:tplc="2684F28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B5668FA"/>
    <w:multiLevelType w:val="hybridMultilevel"/>
    <w:tmpl w:val="A1D2984C"/>
    <w:lvl w:ilvl="0" w:tplc="81F4E62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55F62420" w:tentative="1">
      <w:start w:val="1"/>
      <w:numFmt w:val="lowerLetter"/>
      <w:lvlText w:val="%2."/>
      <w:lvlJc w:val="left"/>
      <w:pPr>
        <w:ind w:left="1931" w:hanging="360"/>
      </w:pPr>
    </w:lvl>
    <w:lvl w:ilvl="2" w:tplc="634027E2" w:tentative="1">
      <w:start w:val="1"/>
      <w:numFmt w:val="lowerRoman"/>
      <w:lvlText w:val="%3."/>
      <w:lvlJc w:val="right"/>
      <w:pPr>
        <w:ind w:left="2651" w:hanging="180"/>
      </w:pPr>
    </w:lvl>
    <w:lvl w:ilvl="3" w:tplc="87E0FC7C" w:tentative="1">
      <w:start w:val="1"/>
      <w:numFmt w:val="decimal"/>
      <w:lvlText w:val="%4."/>
      <w:lvlJc w:val="left"/>
      <w:pPr>
        <w:ind w:left="3371" w:hanging="360"/>
      </w:pPr>
    </w:lvl>
    <w:lvl w:ilvl="4" w:tplc="E3DE5336" w:tentative="1">
      <w:start w:val="1"/>
      <w:numFmt w:val="lowerLetter"/>
      <w:lvlText w:val="%5."/>
      <w:lvlJc w:val="left"/>
      <w:pPr>
        <w:ind w:left="4091" w:hanging="360"/>
      </w:pPr>
    </w:lvl>
    <w:lvl w:ilvl="5" w:tplc="BB2ACF3C" w:tentative="1">
      <w:start w:val="1"/>
      <w:numFmt w:val="lowerRoman"/>
      <w:lvlText w:val="%6."/>
      <w:lvlJc w:val="right"/>
      <w:pPr>
        <w:ind w:left="4811" w:hanging="180"/>
      </w:pPr>
    </w:lvl>
    <w:lvl w:ilvl="6" w:tplc="E7AE9C28" w:tentative="1">
      <w:start w:val="1"/>
      <w:numFmt w:val="decimal"/>
      <w:lvlText w:val="%7."/>
      <w:lvlJc w:val="left"/>
      <w:pPr>
        <w:ind w:left="5531" w:hanging="360"/>
      </w:pPr>
    </w:lvl>
    <w:lvl w:ilvl="7" w:tplc="3E3A8FE4" w:tentative="1">
      <w:start w:val="1"/>
      <w:numFmt w:val="lowerLetter"/>
      <w:lvlText w:val="%8."/>
      <w:lvlJc w:val="left"/>
      <w:pPr>
        <w:ind w:left="6251" w:hanging="360"/>
      </w:pPr>
    </w:lvl>
    <w:lvl w:ilvl="8" w:tplc="BFEEB57C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4DC66DF0"/>
    <w:multiLevelType w:val="hybridMultilevel"/>
    <w:tmpl w:val="D9F2978C"/>
    <w:lvl w:ilvl="0" w:tplc="4724A3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6A54763A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EB42CB4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33A5C9C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6114C020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E60ECE4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AB3A717C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5EFD68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E5CBD4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E6F2C97"/>
    <w:multiLevelType w:val="hybridMultilevel"/>
    <w:tmpl w:val="C554D2B4"/>
    <w:lvl w:ilvl="0" w:tplc="C2967F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9E62E70" w:tentative="1">
      <w:start w:val="1"/>
      <w:numFmt w:val="lowerLetter"/>
      <w:lvlText w:val="%2."/>
      <w:lvlJc w:val="left"/>
      <w:pPr>
        <w:ind w:left="1440" w:hanging="360"/>
      </w:pPr>
    </w:lvl>
    <w:lvl w:ilvl="2" w:tplc="D1D212B2" w:tentative="1">
      <w:start w:val="1"/>
      <w:numFmt w:val="lowerRoman"/>
      <w:lvlText w:val="%3."/>
      <w:lvlJc w:val="right"/>
      <w:pPr>
        <w:ind w:left="2160" w:hanging="180"/>
      </w:pPr>
    </w:lvl>
    <w:lvl w:ilvl="3" w:tplc="938876AA" w:tentative="1">
      <w:start w:val="1"/>
      <w:numFmt w:val="decimal"/>
      <w:lvlText w:val="%4."/>
      <w:lvlJc w:val="left"/>
      <w:pPr>
        <w:ind w:left="2880" w:hanging="360"/>
      </w:pPr>
    </w:lvl>
    <w:lvl w:ilvl="4" w:tplc="BF6C1072" w:tentative="1">
      <w:start w:val="1"/>
      <w:numFmt w:val="lowerLetter"/>
      <w:lvlText w:val="%5."/>
      <w:lvlJc w:val="left"/>
      <w:pPr>
        <w:ind w:left="3600" w:hanging="360"/>
      </w:pPr>
    </w:lvl>
    <w:lvl w:ilvl="5" w:tplc="27229944" w:tentative="1">
      <w:start w:val="1"/>
      <w:numFmt w:val="lowerRoman"/>
      <w:lvlText w:val="%6."/>
      <w:lvlJc w:val="right"/>
      <w:pPr>
        <w:ind w:left="4320" w:hanging="180"/>
      </w:pPr>
    </w:lvl>
    <w:lvl w:ilvl="6" w:tplc="4600C5EA" w:tentative="1">
      <w:start w:val="1"/>
      <w:numFmt w:val="decimal"/>
      <w:lvlText w:val="%7."/>
      <w:lvlJc w:val="left"/>
      <w:pPr>
        <w:ind w:left="5040" w:hanging="360"/>
      </w:pPr>
    </w:lvl>
    <w:lvl w:ilvl="7" w:tplc="47527180" w:tentative="1">
      <w:start w:val="1"/>
      <w:numFmt w:val="lowerLetter"/>
      <w:lvlText w:val="%8."/>
      <w:lvlJc w:val="left"/>
      <w:pPr>
        <w:ind w:left="5760" w:hanging="360"/>
      </w:pPr>
    </w:lvl>
    <w:lvl w:ilvl="8" w:tplc="D750D1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2B105B2"/>
    <w:multiLevelType w:val="hybridMultilevel"/>
    <w:tmpl w:val="D228F0E4"/>
    <w:lvl w:ilvl="0" w:tplc="39F27D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81004D90" w:tentative="1">
      <w:start w:val="1"/>
      <w:numFmt w:val="lowerLetter"/>
      <w:lvlText w:val="%2."/>
      <w:lvlJc w:val="left"/>
      <w:pPr>
        <w:ind w:left="1931" w:hanging="360"/>
      </w:pPr>
    </w:lvl>
    <w:lvl w:ilvl="2" w:tplc="FB4E7D94" w:tentative="1">
      <w:start w:val="1"/>
      <w:numFmt w:val="lowerRoman"/>
      <w:lvlText w:val="%3."/>
      <w:lvlJc w:val="right"/>
      <w:pPr>
        <w:ind w:left="2651" w:hanging="180"/>
      </w:pPr>
    </w:lvl>
    <w:lvl w:ilvl="3" w:tplc="2CBC7676" w:tentative="1">
      <w:start w:val="1"/>
      <w:numFmt w:val="decimal"/>
      <w:lvlText w:val="%4."/>
      <w:lvlJc w:val="left"/>
      <w:pPr>
        <w:ind w:left="3371" w:hanging="360"/>
      </w:pPr>
    </w:lvl>
    <w:lvl w:ilvl="4" w:tplc="06B6B598" w:tentative="1">
      <w:start w:val="1"/>
      <w:numFmt w:val="lowerLetter"/>
      <w:lvlText w:val="%5."/>
      <w:lvlJc w:val="left"/>
      <w:pPr>
        <w:ind w:left="4091" w:hanging="360"/>
      </w:pPr>
    </w:lvl>
    <w:lvl w:ilvl="5" w:tplc="3182BF56" w:tentative="1">
      <w:start w:val="1"/>
      <w:numFmt w:val="lowerRoman"/>
      <w:lvlText w:val="%6."/>
      <w:lvlJc w:val="right"/>
      <w:pPr>
        <w:ind w:left="4811" w:hanging="180"/>
      </w:pPr>
    </w:lvl>
    <w:lvl w:ilvl="6" w:tplc="CED8D40A" w:tentative="1">
      <w:start w:val="1"/>
      <w:numFmt w:val="decimal"/>
      <w:lvlText w:val="%7."/>
      <w:lvlJc w:val="left"/>
      <w:pPr>
        <w:ind w:left="5531" w:hanging="360"/>
      </w:pPr>
    </w:lvl>
    <w:lvl w:ilvl="7" w:tplc="2B409282" w:tentative="1">
      <w:start w:val="1"/>
      <w:numFmt w:val="lowerLetter"/>
      <w:lvlText w:val="%8."/>
      <w:lvlJc w:val="left"/>
      <w:pPr>
        <w:ind w:left="6251" w:hanging="360"/>
      </w:pPr>
    </w:lvl>
    <w:lvl w:ilvl="8" w:tplc="31AA9500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54882CEA"/>
    <w:multiLevelType w:val="hybridMultilevel"/>
    <w:tmpl w:val="881E80C2"/>
    <w:lvl w:ilvl="0" w:tplc="73166BEC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A118B2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0201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325B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BCEC1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24CAA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486E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A9C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E92E8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0448CC"/>
    <w:multiLevelType w:val="hybridMultilevel"/>
    <w:tmpl w:val="32F2C646"/>
    <w:lvl w:ilvl="0" w:tplc="8A44DB5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>
    <w:nsid w:val="550900F4"/>
    <w:multiLevelType w:val="multilevel"/>
    <w:tmpl w:val="ACD4EA2E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1" w:hanging="15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65" w:hanging="266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1" w:hanging="221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8" w:hanging="2608"/>
      </w:pPr>
      <w:rPr>
        <w:rFonts w:hint="default"/>
      </w:rPr>
    </w:lvl>
  </w:abstractNum>
  <w:abstractNum w:abstractNumId="37">
    <w:nsid w:val="56B23300"/>
    <w:multiLevelType w:val="hybridMultilevel"/>
    <w:tmpl w:val="80F265D4"/>
    <w:lvl w:ilvl="0" w:tplc="085CEDB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7086D82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909C567E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762844C6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D3305F06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CC3A6E6A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68B2D8AE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49CBB92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56124610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576804EE"/>
    <w:multiLevelType w:val="hybridMultilevel"/>
    <w:tmpl w:val="F8E8A1A4"/>
    <w:lvl w:ilvl="0" w:tplc="30D84CC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C8CF890" w:tentative="1">
      <w:start w:val="1"/>
      <w:numFmt w:val="lowerLetter"/>
      <w:lvlText w:val="%2."/>
      <w:lvlJc w:val="left"/>
      <w:pPr>
        <w:ind w:left="1931" w:hanging="360"/>
      </w:pPr>
    </w:lvl>
    <w:lvl w:ilvl="2" w:tplc="591296EA" w:tentative="1">
      <w:start w:val="1"/>
      <w:numFmt w:val="lowerRoman"/>
      <w:lvlText w:val="%3."/>
      <w:lvlJc w:val="right"/>
      <w:pPr>
        <w:ind w:left="2651" w:hanging="180"/>
      </w:pPr>
    </w:lvl>
    <w:lvl w:ilvl="3" w:tplc="0380B5F6" w:tentative="1">
      <w:start w:val="1"/>
      <w:numFmt w:val="decimal"/>
      <w:lvlText w:val="%4."/>
      <w:lvlJc w:val="left"/>
      <w:pPr>
        <w:ind w:left="3371" w:hanging="360"/>
      </w:pPr>
    </w:lvl>
    <w:lvl w:ilvl="4" w:tplc="513CE3BA" w:tentative="1">
      <w:start w:val="1"/>
      <w:numFmt w:val="lowerLetter"/>
      <w:lvlText w:val="%5."/>
      <w:lvlJc w:val="left"/>
      <w:pPr>
        <w:ind w:left="4091" w:hanging="360"/>
      </w:pPr>
    </w:lvl>
    <w:lvl w:ilvl="5" w:tplc="D3F291D4" w:tentative="1">
      <w:start w:val="1"/>
      <w:numFmt w:val="lowerRoman"/>
      <w:lvlText w:val="%6."/>
      <w:lvlJc w:val="right"/>
      <w:pPr>
        <w:ind w:left="4811" w:hanging="180"/>
      </w:pPr>
    </w:lvl>
    <w:lvl w:ilvl="6" w:tplc="D3D8AF28" w:tentative="1">
      <w:start w:val="1"/>
      <w:numFmt w:val="decimal"/>
      <w:lvlText w:val="%7."/>
      <w:lvlJc w:val="left"/>
      <w:pPr>
        <w:ind w:left="5531" w:hanging="360"/>
      </w:pPr>
    </w:lvl>
    <w:lvl w:ilvl="7" w:tplc="3A148F4A" w:tentative="1">
      <w:start w:val="1"/>
      <w:numFmt w:val="lowerLetter"/>
      <w:lvlText w:val="%8."/>
      <w:lvlJc w:val="left"/>
      <w:pPr>
        <w:ind w:left="6251" w:hanging="360"/>
      </w:pPr>
    </w:lvl>
    <w:lvl w:ilvl="8" w:tplc="B42A4436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>
    <w:nsid w:val="57CA2960"/>
    <w:multiLevelType w:val="hybridMultilevel"/>
    <w:tmpl w:val="14789EFE"/>
    <w:lvl w:ilvl="0" w:tplc="83E68B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75091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D2CB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C4B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4EB80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9DAC2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3409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FE61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8EE5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85151CB"/>
    <w:multiLevelType w:val="hybridMultilevel"/>
    <w:tmpl w:val="3BE66F96"/>
    <w:lvl w:ilvl="0" w:tplc="3D6E34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5D726DB8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8BD25DD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AC34D1BE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A52D9CC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B907BEE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5B60A2E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E73C9D84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828E17E6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58AB6473"/>
    <w:multiLevelType w:val="hybridMultilevel"/>
    <w:tmpl w:val="94A61516"/>
    <w:lvl w:ilvl="0" w:tplc="B5C6DF04">
      <w:start w:val="1"/>
      <w:numFmt w:val="decimal"/>
      <w:lvlText w:val="%1."/>
      <w:lvlJc w:val="left"/>
      <w:pPr>
        <w:ind w:left="720" w:hanging="360"/>
      </w:pPr>
    </w:lvl>
    <w:lvl w:ilvl="1" w:tplc="448C09E6">
      <w:start w:val="1"/>
      <w:numFmt w:val="decimal"/>
      <w:lvlText w:val="%2)"/>
      <w:lvlJc w:val="left"/>
      <w:pPr>
        <w:ind w:left="1440" w:hanging="360"/>
      </w:pPr>
    </w:lvl>
    <w:lvl w:ilvl="2" w:tplc="1BAAA030">
      <w:start w:val="1"/>
      <w:numFmt w:val="lowerRoman"/>
      <w:lvlText w:val="%3."/>
      <w:lvlJc w:val="right"/>
      <w:pPr>
        <w:ind w:left="2160" w:hanging="180"/>
      </w:pPr>
    </w:lvl>
    <w:lvl w:ilvl="3" w:tplc="D360CAE4">
      <w:start w:val="1"/>
      <w:numFmt w:val="decimal"/>
      <w:lvlText w:val="%4."/>
      <w:lvlJc w:val="left"/>
      <w:pPr>
        <w:ind w:left="2880" w:hanging="360"/>
      </w:pPr>
    </w:lvl>
    <w:lvl w:ilvl="4" w:tplc="0628A9CE">
      <w:start w:val="1"/>
      <w:numFmt w:val="lowerLetter"/>
      <w:lvlText w:val="%5."/>
      <w:lvlJc w:val="left"/>
      <w:pPr>
        <w:ind w:left="3600" w:hanging="360"/>
      </w:pPr>
    </w:lvl>
    <w:lvl w:ilvl="5" w:tplc="D5C454A6">
      <w:start w:val="1"/>
      <w:numFmt w:val="lowerRoman"/>
      <w:lvlText w:val="%6."/>
      <w:lvlJc w:val="right"/>
      <w:pPr>
        <w:ind w:left="4320" w:hanging="180"/>
      </w:pPr>
    </w:lvl>
    <w:lvl w:ilvl="6" w:tplc="B5C0F6A2">
      <w:start w:val="1"/>
      <w:numFmt w:val="decimal"/>
      <w:lvlText w:val="%7."/>
      <w:lvlJc w:val="left"/>
      <w:pPr>
        <w:ind w:left="5040" w:hanging="360"/>
      </w:pPr>
    </w:lvl>
    <w:lvl w:ilvl="7" w:tplc="40F09248">
      <w:start w:val="1"/>
      <w:numFmt w:val="lowerLetter"/>
      <w:lvlText w:val="%8."/>
      <w:lvlJc w:val="left"/>
      <w:pPr>
        <w:ind w:left="5760" w:hanging="360"/>
      </w:pPr>
    </w:lvl>
    <w:lvl w:ilvl="8" w:tplc="74BE169A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C3E11CB"/>
    <w:multiLevelType w:val="hybridMultilevel"/>
    <w:tmpl w:val="A18E50FE"/>
    <w:lvl w:ilvl="0" w:tplc="A87417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A6A20324" w:tentative="1">
      <w:start w:val="1"/>
      <w:numFmt w:val="lowerLetter"/>
      <w:lvlText w:val="%2."/>
      <w:lvlJc w:val="left"/>
      <w:pPr>
        <w:ind w:left="1931" w:hanging="360"/>
      </w:pPr>
    </w:lvl>
    <w:lvl w:ilvl="2" w:tplc="FB2C8BF6" w:tentative="1">
      <w:start w:val="1"/>
      <w:numFmt w:val="lowerRoman"/>
      <w:lvlText w:val="%3."/>
      <w:lvlJc w:val="right"/>
      <w:pPr>
        <w:ind w:left="2651" w:hanging="180"/>
      </w:pPr>
    </w:lvl>
    <w:lvl w:ilvl="3" w:tplc="F628FF0C" w:tentative="1">
      <w:start w:val="1"/>
      <w:numFmt w:val="decimal"/>
      <w:lvlText w:val="%4."/>
      <w:lvlJc w:val="left"/>
      <w:pPr>
        <w:ind w:left="3371" w:hanging="360"/>
      </w:pPr>
    </w:lvl>
    <w:lvl w:ilvl="4" w:tplc="29B20AFA" w:tentative="1">
      <w:start w:val="1"/>
      <w:numFmt w:val="lowerLetter"/>
      <w:lvlText w:val="%5."/>
      <w:lvlJc w:val="left"/>
      <w:pPr>
        <w:ind w:left="4091" w:hanging="360"/>
      </w:pPr>
    </w:lvl>
    <w:lvl w:ilvl="5" w:tplc="944EE8E6" w:tentative="1">
      <w:start w:val="1"/>
      <w:numFmt w:val="lowerRoman"/>
      <w:lvlText w:val="%6."/>
      <w:lvlJc w:val="right"/>
      <w:pPr>
        <w:ind w:left="4811" w:hanging="180"/>
      </w:pPr>
    </w:lvl>
    <w:lvl w:ilvl="6" w:tplc="7D4EC0E0" w:tentative="1">
      <w:start w:val="1"/>
      <w:numFmt w:val="decimal"/>
      <w:lvlText w:val="%7."/>
      <w:lvlJc w:val="left"/>
      <w:pPr>
        <w:ind w:left="5531" w:hanging="360"/>
      </w:pPr>
    </w:lvl>
    <w:lvl w:ilvl="7" w:tplc="F8F45A1C" w:tentative="1">
      <w:start w:val="1"/>
      <w:numFmt w:val="lowerLetter"/>
      <w:lvlText w:val="%8."/>
      <w:lvlJc w:val="left"/>
      <w:pPr>
        <w:ind w:left="6251" w:hanging="360"/>
      </w:pPr>
    </w:lvl>
    <w:lvl w:ilvl="8" w:tplc="377AA0DC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>
    <w:nsid w:val="61A70FEB"/>
    <w:multiLevelType w:val="multilevel"/>
    <w:tmpl w:val="BC30F540"/>
    <w:lvl w:ilvl="0">
      <w:start w:val="1"/>
      <w:numFmt w:val="decimal"/>
      <w:lvlText w:val="%1."/>
      <w:lvlJc w:val="left"/>
      <w:pPr>
        <w:ind w:left="880" w:hanging="3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07" w:hanging="53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59" w:hanging="70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44">
    <w:nsid w:val="628424D4"/>
    <w:multiLevelType w:val="hybridMultilevel"/>
    <w:tmpl w:val="75E8E998"/>
    <w:lvl w:ilvl="0" w:tplc="EF10D80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6C22DEE0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E884A52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DE0636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A4389550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A70ACF7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920772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9048086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1E8851C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66B86E85"/>
    <w:multiLevelType w:val="hybridMultilevel"/>
    <w:tmpl w:val="68588B1A"/>
    <w:lvl w:ilvl="0" w:tplc="AD2016E2">
      <w:start w:val="1"/>
      <w:numFmt w:val="bullet"/>
      <w:lvlText w:val="­"/>
      <w:lvlJc w:val="left"/>
      <w:pPr>
        <w:ind w:left="1485" w:hanging="360"/>
      </w:pPr>
      <w:rPr>
        <w:rFonts w:ascii="Courier New" w:hAnsi="Courier New" w:hint="default"/>
      </w:rPr>
    </w:lvl>
    <w:lvl w:ilvl="1" w:tplc="5512254A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EE7A83F2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B08E53A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77A22682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8DDA7860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7D661E7A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90E4EBC4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6B203E40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6">
    <w:nsid w:val="6804385D"/>
    <w:multiLevelType w:val="hybridMultilevel"/>
    <w:tmpl w:val="23F611C4"/>
    <w:lvl w:ilvl="0" w:tplc="CE7E69C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E4923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B0DEBE0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780CFE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585316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CAF6C15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9F6132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600659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CF6790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6A1162A1"/>
    <w:multiLevelType w:val="hybridMultilevel"/>
    <w:tmpl w:val="DF460812"/>
    <w:lvl w:ilvl="0" w:tplc="7E1469A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9682922C" w:tentative="1">
      <w:start w:val="1"/>
      <w:numFmt w:val="lowerLetter"/>
      <w:lvlText w:val="%2."/>
      <w:lvlJc w:val="left"/>
      <w:pPr>
        <w:ind w:left="1931" w:hanging="360"/>
      </w:pPr>
    </w:lvl>
    <w:lvl w:ilvl="2" w:tplc="4F9810BA" w:tentative="1">
      <w:start w:val="1"/>
      <w:numFmt w:val="lowerRoman"/>
      <w:lvlText w:val="%3."/>
      <w:lvlJc w:val="right"/>
      <w:pPr>
        <w:ind w:left="2651" w:hanging="180"/>
      </w:pPr>
    </w:lvl>
    <w:lvl w:ilvl="3" w:tplc="1710FE2A" w:tentative="1">
      <w:start w:val="1"/>
      <w:numFmt w:val="decimal"/>
      <w:lvlText w:val="%4."/>
      <w:lvlJc w:val="left"/>
      <w:pPr>
        <w:ind w:left="3371" w:hanging="360"/>
      </w:pPr>
    </w:lvl>
    <w:lvl w:ilvl="4" w:tplc="23FAAB50" w:tentative="1">
      <w:start w:val="1"/>
      <w:numFmt w:val="lowerLetter"/>
      <w:lvlText w:val="%5."/>
      <w:lvlJc w:val="left"/>
      <w:pPr>
        <w:ind w:left="4091" w:hanging="360"/>
      </w:pPr>
    </w:lvl>
    <w:lvl w:ilvl="5" w:tplc="CB92482E" w:tentative="1">
      <w:start w:val="1"/>
      <w:numFmt w:val="lowerRoman"/>
      <w:lvlText w:val="%6."/>
      <w:lvlJc w:val="right"/>
      <w:pPr>
        <w:ind w:left="4811" w:hanging="180"/>
      </w:pPr>
    </w:lvl>
    <w:lvl w:ilvl="6" w:tplc="65BC5E16" w:tentative="1">
      <w:start w:val="1"/>
      <w:numFmt w:val="decimal"/>
      <w:lvlText w:val="%7."/>
      <w:lvlJc w:val="left"/>
      <w:pPr>
        <w:ind w:left="5531" w:hanging="360"/>
      </w:pPr>
    </w:lvl>
    <w:lvl w:ilvl="7" w:tplc="E9F4FAE4" w:tentative="1">
      <w:start w:val="1"/>
      <w:numFmt w:val="lowerLetter"/>
      <w:lvlText w:val="%8."/>
      <w:lvlJc w:val="left"/>
      <w:pPr>
        <w:ind w:left="6251" w:hanging="360"/>
      </w:pPr>
    </w:lvl>
    <w:lvl w:ilvl="8" w:tplc="896457C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>
    <w:nsid w:val="6BB71309"/>
    <w:multiLevelType w:val="hybridMultilevel"/>
    <w:tmpl w:val="F678226C"/>
    <w:lvl w:ilvl="0" w:tplc="CB9A87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87321128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8E32B204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C28E4E36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C77A3F3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D822510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AEE3C8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A544D30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AE661446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E1F7417"/>
    <w:multiLevelType w:val="multilevel"/>
    <w:tmpl w:val="97C03A9A"/>
    <w:lvl w:ilvl="0">
      <w:start w:val="1"/>
      <w:numFmt w:val="decimal"/>
      <w:suff w:val="nothing"/>
      <w:lvlText w:val="%1"/>
      <w:lvlJc w:val="left"/>
      <w:pPr>
        <w:ind w:left="0" w:firstLine="85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76"/>
        </w:tabs>
        <w:ind w:left="992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76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01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26"/>
        </w:tabs>
        <w:ind w:left="1843" w:hanging="184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52"/>
        </w:tabs>
        <w:ind w:left="2126" w:hanging="212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977"/>
        </w:tabs>
        <w:ind w:left="2268" w:hanging="226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119"/>
        </w:tabs>
        <w:ind w:left="2410" w:hanging="2410"/>
      </w:pPr>
      <w:rPr>
        <w:rFonts w:hint="default"/>
      </w:rPr>
    </w:lvl>
  </w:abstractNum>
  <w:abstractNum w:abstractNumId="50">
    <w:nsid w:val="70EF530B"/>
    <w:multiLevelType w:val="hybridMultilevel"/>
    <w:tmpl w:val="43069D28"/>
    <w:lvl w:ilvl="0" w:tplc="D05296D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EC8093C2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CC0399A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0F8E612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C42A3850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A73899B0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A1723ECA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F929ACE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E92DA5C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>
    <w:nsid w:val="71371978"/>
    <w:multiLevelType w:val="hybridMultilevel"/>
    <w:tmpl w:val="8B64E40E"/>
    <w:lvl w:ilvl="0" w:tplc="9FC01D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EBC0C7A6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B6E030A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5E07B10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A588C660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CC206C62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861C5BF4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03657B6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75CE5E6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725B50BC"/>
    <w:multiLevelType w:val="hybridMultilevel"/>
    <w:tmpl w:val="E0688D38"/>
    <w:lvl w:ilvl="0" w:tplc="2A50B7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BA6AED5C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8E2CC8C0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3D8ACF6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DAF2F2C8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900E07D2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513E0640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29A89BC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61C8BA7E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757B4CFB"/>
    <w:multiLevelType w:val="multilevel"/>
    <w:tmpl w:val="E3921874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85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35" w:hanging="85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31" w:hanging="180"/>
      </w:pPr>
      <w:rPr>
        <w:rFonts w:hint="default"/>
      </w:rPr>
    </w:lvl>
  </w:abstractNum>
  <w:abstractNum w:abstractNumId="54">
    <w:nsid w:val="7A305136"/>
    <w:multiLevelType w:val="hybridMultilevel"/>
    <w:tmpl w:val="8766BF4E"/>
    <w:lvl w:ilvl="0" w:tplc="0E3443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535C4D62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64A3AE8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A40D8B2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C63A336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A3C12A0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D91457A2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54E0A39E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594C2046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A9F718C"/>
    <w:multiLevelType w:val="hybridMultilevel"/>
    <w:tmpl w:val="1D2EB6B8"/>
    <w:lvl w:ilvl="0" w:tplc="7590BB4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1DB0517C" w:tentative="1">
      <w:start w:val="1"/>
      <w:numFmt w:val="lowerLetter"/>
      <w:lvlText w:val="%2."/>
      <w:lvlJc w:val="left"/>
      <w:pPr>
        <w:ind w:left="1931" w:hanging="360"/>
      </w:pPr>
    </w:lvl>
    <w:lvl w:ilvl="2" w:tplc="82D0FFE2" w:tentative="1">
      <w:start w:val="1"/>
      <w:numFmt w:val="lowerRoman"/>
      <w:lvlText w:val="%3."/>
      <w:lvlJc w:val="right"/>
      <w:pPr>
        <w:ind w:left="2651" w:hanging="180"/>
      </w:pPr>
    </w:lvl>
    <w:lvl w:ilvl="3" w:tplc="18B8924C" w:tentative="1">
      <w:start w:val="1"/>
      <w:numFmt w:val="decimal"/>
      <w:lvlText w:val="%4."/>
      <w:lvlJc w:val="left"/>
      <w:pPr>
        <w:ind w:left="3371" w:hanging="360"/>
      </w:pPr>
    </w:lvl>
    <w:lvl w:ilvl="4" w:tplc="0B38B432" w:tentative="1">
      <w:start w:val="1"/>
      <w:numFmt w:val="lowerLetter"/>
      <w:lvlText w:val="%5."/>
      <w:lvlJc w:val="left"/>
      <w:pPr>
        <w:ind w:left="4091" w:hanging="360"/>
      </w:pPr>
    </w:lvl>
    <w:lvl w:ilvl="5" w:tplc="85847CDE" w:tentative="1">
      <w:start w:val="1"/>
      <w:numFmt w:val="lowerRoman"/>
      <w:lvlText w:val="%6."/>
      <w:lvlJc w:val="right"/>
      <w:pPr>
        <w:ind w:left="4811" w:hanging="180"/>
      </w:pPr>
    </w:lvl>
    <w:lvl w:ilvl="6" w:tplc="DE1A2DD0" w:tentative="1">
      <w:start w:val="1"/>
      <w:numFmt w:val="decimal"/>
      <w:lvlText w:val="%7."/>
      <w:lvlJc w:val="left"/>
      <w:pPr>
        <w:ind w:left="5531" w:hanging="360"/>
      </w:pPr>
    </w:lvl>
    <w:lvl w:ilvl="7" w:tplc="DD14044C" w:tentative="1">
      <w:start w:val="1"/>
      <w:numFmt w:val="lowerLetter"/>
      <w:lvlText w:val="%8."/>
      <w:lvlJc w:val="left"/>
      <w:pPr>
        <w:ind w:left="6251" w:hanging="360"/>
      </w:pPr>
    </w:lvl>
    <w:lvl w:ilvl="8" w:tplc="4E326DF4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6">
    <w:nsid w:val="7AFD0CE9"/>
    <w:multiLevelType w:val="hybridMultilevel"/>
    <w:tmpl w:val="E9A27116"/>
    <w:lvl w:ilvl="0" w:tplc="4D2621F2">
      <w:start w:val="1"/>
      <w:numFmt w:val="decimal"/>
      <w:lvlText w:val="%1."/>
      <w:lvlJc w:val="left"/>
      <w:pPr>
        <w:ind w:left="1571" w:hanging="360"/>
      </w:pPr>
    </w:lvl>
    <w:lvl w:ilvl="1" w:tplc="9F7E2AC2" w:tentative="1">
      <w:start w:val="1"/>
      <w:numFmt w:val="lowerLetter"/>
      <w:lvlText w:val="%2."/>
      <w:lvlJc w:val="left"/>
      <w:pPr>
        <w:ind w:left="2291" w:hanging="360"/>
      </w:pPr>
    </w:lvl>
    <w:lvl w:ilvl="2" w:tplc="A24A629E" w:tentative="1">
      <w:start w:val="1"/>
      <w:numFmt w:val="lowerRoman"/>
      <w:lvlText w:val="%3."/>
      <w:lvlJc w:val="right"/>
      <w:pPr>
        <w:ind w:left="3011" w:hanging="180"/>
      </w:pPr>
    </w:lvl>
    <w:lvl w:ilvl="3" w:tplc="A3E62F96" w:tentative="1">
      <w:start w:val="1"/>
      <w:numFmt w:val="decimal"/>
      <w:lvlText w:val="%4."/>
      <w:lvlJc w:val="left"/>
      <w:pPr>
        <w:ind w:left="3731" w:hanging="360"/>
      </w:pPr>
    </w:lvl>
    <w:lvl w:ilvl="4" w:tplc="1304CDF4" w:tentative="1">
      <w:start w:val="1"/>
      <w:numFmt w:val="lowerLetter"/>
      <w:lvlText w:val="%5."/>
      <w:lvlJc w:val="left"/>
      <w:pPr>
        <w:ind w:left="4451" w:hanging="360"/>
      </w:pPr>
    </w:lvl>
    <w:lvl w:ilvl="5" w:tplc="C5749C3A" w:tentative="1">
      <w:start w:val="1"/>
      <w:numFmt w:val="lowerRoman"/>
      <w:lvlText w:val="%6."/>
      <w:lvlJc w:val="right"/>
      <w:pPr>
        <w:ind w:left="5171" w:hanging="180"/>
      </w:pPr>
    </w:lvl>
    <w:lvl w:ilvl="6" w:tplc="05947550" w:tentative="1">
      <w:start w:val="1"/>
      <w:numFmt w:val="decimal"/>
      <w:lvlText w:val="%7."/>
      <w:lvlJc w:val="left"/>
      <w:pPr>
        <w:ind w:left="5891" w:hanging="360"/>
      </w:pPr>
    </w:lvl>
    <w:lvl w:ilvl="7" w:tplc="18DE4E88" w:tentative="1">
      <w:start w:val="1"/>
      <w:numFmt w:val="lowerLetter"/>
      <w:lvlText w:val="%8."/>
      <w:lvlJc w:val="left"/>
      <w:pPr>
        <w:ind w:left="6611" w:hanging="360"/>
      </w:pPr>
    </w:lvl>
    <w:lvl w:ilvl="8" w:tplc="0A221352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7"/>
  </w:num>
  <w:num w:numId="2">
    <w:abstractNumId w:val="27"/>
    <w:lvlOverride w:ilvl="0">
      <w:startOverride w:val="6"/>
    </w:lvlOverride>
    <w:lvlOverride w:ilvl="1">
      <w:startOverride w:val="8"/>
    </w:lvlOverride>
    <w:lvlOverride w:ilvl="2">
      <w:startOverride w:val="26"/>
    </w:lvlOverride>
    <w:lvlOverride w:ilvl="3">
      <w:startOverride w:val="39"/>
    </w:lvlOverride>
    <w:lvlOverride w:ilvl="4">
      <w:startOverride w:val="63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  <w:lvlOverride w:ilvl="0">
      <w:startOverride w:val="6"/>
    </w:lvlOverride>
    <w:lvlOverride w:ilvl="1">
      <w:startOverride w:val="8"/>
    </w:lvlOverride>
    <w:lvlOverride w:ilvl="2">
      <w:startOverride w:val="26"/>
    </w:lvlOverride>
    <w:lvlOverride w:ilvl="3">
      <w:startOverride w:val="39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  <w:lvlOverride w:ilvl="0">
      <w:startOverride w:val="6"/>
    </w:lvlOverride>
    <w:lvlOverride w:ilvl="1">
      <w:startOverride w:val="8"/>
    </w:lvlOverride>
    <w:lvlOverride w:ilvl="2">
      <w:startOverride w:val="2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  <w:lvlOverride w:ilvl="0">
      <w:startOverride w:val="6"/>
    </w:lvlOverride>
    <w:lvlOverride w:ilvl="1">
      <w:startOverride w:val="8"/>
    </w:lvlOverride>
    <w:lvlOverride w:ilvl="2">
      <w:startOverride w:val="1"/>
    </w:lvlOverride>
    <w:lvlOverride w:ilvl="3">
      <w:startOverride w:val="39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53"/>
  </w:num>
  <w:num w:numId="8">
    <w:abstractNumId w:val="1"/>
  </w:num>
  <w:num w:numId="9">
    <w:abstractNumId w:val="0"/>
  </w:num>
  <w:num w:numId="10">
    <w:abstractNumId w:val="10"/>
  </w:num>
  <w:num w:numId="11">
    <w:abstractNumId w:val="29"/>
  </w:num>
  <w:num w:numId="12">
    <w:abstractNumId w:val="16"/>
  </w:num>
  <w:num w:numId="13">
    <w:abstractNumId w:val="43"/>
  </w:num>
  <w:num w:numId="14">
    <w:abstractNumId w:val="22"/>
  </w:num>
  <w:num w:numId="15">
    <w:abstractNumId w:val="49"/>
  </w:num>
  <w:num w:numId="16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9"/>
    <w:lvlOverride w:ilvl="0">
      <w:startOverride w:val="1"/>
    </w:lvlOverride>
  </w:num>
  <w:num w:numId="18">
    <w:abstractNumId w:val="36"/>
  </w:num>
  <w:num w:numId="19">
    <w:abstractNumId w:val="36"/>
    <w:lvlOverride w:ilvl="0">
      <w:lvl w:ilvl="0">
        <w:start w:val="1"/>
        <w:numFmt w:val="decimal"/>
        <w:lvlText w:val="%1"/>
        <w:lvlJc w:val="left"/>
        <w:pPr>
          <w:ind w:left="340" w:hanging="34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80" w:hanging="68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134" w:hanging="113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134" w:hanging="113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418" w:hanging="141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531" w:hanging="1531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5" w:hanging="2155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11" w:hanging="2211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608" w:hanging="2608"/>
        </w:pPr>
        <w:rPr>
          <w:rFonts w:hint="default"/>
        </w:rPr>
      </w:lvl>
    </w:lvlOverride>
  </w:num>
  <w:num w:numId="20">
    <w:abstractNumId w:val="36"/>
    <w:lvlOverride w:ilvl="0">
      <w:lvl w:ilvl="0">
        <w:start w:val="1"/>
        <w:numFmt w:val="decimal"/>
        <w:lvlText w:val="%1"/>
        <w:lvlJc w:val="left"/>
        <w:pPr>
          <w:ind w:left="340" w:hanging="34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80" w:hanging="68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134" w:hanging="113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134" w:hanging="113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418" w:hanging="141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531" w:hanging="1531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5" w:hanging="2155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11" w:hanging="2211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608" w:hanging="2608"/>
        </w:pPr>
        <w:rPr>
          <w:rFonts w:hint="default"/>
        </w:rPr>
      </w:lvl>
    </w:lvlOverride>
  </w:num>
  <w:num w:numId="21">
    <w:abstractNumId w:val="48"/>
  </w:num>
  <w:num w:numId="22">
    <w:abstractNumId w:val="31"/>
  </w:num>
  <w:num w:numId="23">
    <w:abstractNumId w:val="37"/>
  </w:num>
  <w:num w:numId="24">
    <w:abstractNumId w:val="13"/>
  </w:num>
  <w:num w:numId="25">
    <w:abstractNumId w:val="19"/>
  </w:num>
  <w:num w:numId="26">
    <w:abstractNumId w:val="33"/>
  </w:num>
  <w:num w:numId="27">
    <w:abstractNumId w:val="39"/>
  </w:num>
  <w:num w:numId="28">
    <w:abstractNumId w:val="46"/>
  </w:num>
  <w:num w:numId="29">
    <w:abstractNumId w:val="55"/>
  </w:num>
  <w:num w:numId="30">
    <w:abstractNumId w:val="7"/>
  </w:num>
  <w:num w:numId="31">
    <w:abstractNumId w:val="20"/>
  </w:num>
  <w:num w:numId="32">
    <w:abstractNumId w:val="42"/>
  </w:num>
  <w:num w:numId="33">
    <w:abstractNumId w:val="26"/>
  </w:num>
  <w:num w:numId="34">
    <w:abstractNumId w:val="24"/>
  </w:num>
  <w:num w:numId="35">
    <w:abstractNumId w:val="47"/>
  </w:num>
  <w:num w:numId="36">
    <w:abstractNumId w:val="30"/>
  </w:num>
  <w:num w:numId="37">
    <w:abstractNumId w:val="56"/>
  </w:num>
  <w:num w:numId="38">
    <w:abstractNumId w:val="10"/>
    <w:lvlOverride w:ilvl="0">
      <w:startOverride w:val="1"/>
    </w:lvlOverride>
  </w:num>
  <w:num w:numId="39">
    <w:abstractNumId w:val="10"/>
    <w:lvlOverride w:ilvl="0">
      <w:startOverride w:val="1"/>
    </w:lvlOverride>
  </w:num>
  <w:num w:numId="40">
    <w:abstractNumId w:val="10"/>
    <w:lvlOverride w:ilvl="0">
      <w:startOverride w:val="1"/>
    </w:lvlOverride>
  </w:num>
  <w:num w:numId="41">
    <w:abstractNumId w:val="10"/>
    <w:lvlOverride w:ilvl="0">
      <w:startOverride w:val="1"/>
    </w:lvlOverride>
  </w:num>
  <w:num w:numId="42">
    <w:abstractNumId w:val="54"/>
  </w:num>
  <w:num w:numId="43">
    <w:abstractNumId w:val="21"/>
  </w:num>
  <w:num w:numId="44">
    <w:abstractNumId w:val="51"/>
  </w:num>
  <w:num w:numId="45">
    <w:abstractNumId w:val="10"/>
    <w:lvlOverride w:ilvl="0">
      <w:startOverride w:val="1"/>
    </w:lvlOverride>
  </w:num>
  <w:num w:numId="46">
    <w:abstractNumId w:val="10"/>
  </w:num>
  <w:num w:numId="47">
    <w:abstractNumId w:val="10"/>
    <w:lvlOverride w:ilvl="0">
      <w:startOverride w:val="1"/>
    </w:lvlOverride>
  </w:num>
  <w:num w:numId="48">
    <w:abstractNumId w:val="10"/>
    <w:lvlOverride w:ilvl="0">
      <w:startOverride w:val="1"/>
    </w:lvlOverride>
  </w:num>
  <w:num w:numId="49">
    <w:abstractNumId w:val="50"/>
  </w:num>
  <w:num w:numId="5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44"/>
  </w:num>
  <w:num w:numId="52">
    <w:abstractNumId w:val="10"/>
  </w:num>
  <w:num w:numId="53">
    <w:abstractNumId w:val="10"/>
    <w:lvlOverride w:ilvl="0">
      <w:startOverride w:val="1"/>
    </w:lvlOverride>
  </w:num>
  <w:num w:numId="54">
    <w:abstractNumId w:val="10"/>
    <w:lvlOverride w:ilvl="0">
      <w:startOverride w:val="1"/>
    </w:lvlOverride>
  </w:num>
  <w:num w:numId="55">
    <w:abstractNumId w:val="10"/>
    <w:lvlOverride w:ilvl="0">
      <w:startOverride w:val="1"/>
    </w:lvlOverride>
  </w:num>
  <w:num w:numId="56">
    <w:abstractNumId w:val="10"/>
    <w:lvlOverride w:ilvl="0">
      <w:startOverride w:val="1"/>
    </w:lvlOverride>
  </w:num>
  <w:num w:numId="57">
    <w:abstractNumId w:val="10"/>
    <w:lvlOverride w:ilvl="0">
      <w:startOverride w:val="1"/>
    </w:lvlOverride>
  </w:num>
  <w:num w:numId="58">
    <w:abstractNumId w:val="10"/>
    <w:lvlOverride w:ilvl="0">
      <w:startOverride w:val="1"/>
    </w:lvlOverride>
  </w:num>
  <w:num w:numId="59">
    <w:abstractNumId w:val="10"/>
  </w:num>
  <w:num w:numId="60">
    <w:abstractNumId w:val="10"/>
  </w:num>
  <w:num w:numId="61">
    <w:abstractNumId w:val="10"/>
    <w:lvlOverride w:ilvl="0">
      <w:startOverride w:val="1"/>
    </w:lvlOverride>
  </w:num>
  <w:num w:numId="62">
    <w:abstractNumId w:val="10"/>
    <w:lvlOverride w:ilvl="0">
      <w:startOverride w:val="1"/>
    </w:lvlOverride>
  </w:num>
  <w:num w:numId="63">
    <w:abstractNumId w:val="10"/>
    <w:lvlOverride w:ilvl="0">
      <w:startOverride w:val="1"/>
    </w:lvlOverride>
  </w:num>
  <w:num w:numId="64">
    <w:abstractNumId w:val="10"/>
  </w:num>
  <w:num w:numId="65">
    <w:abstractNumId w:val="10"/>
    <w:lvlOverride w:ilvl="0">
      <w:startOverride w:val="1"/>
    </w:lvlOverride>
  </w:num>
  <w:num w:numId="66">
    <w:abstractNumId w:val="6"/>
  </w:num>
  <w:num w:numId="67">
    <w:abstractNumId w:val="14"/>
  </w:num>
  <w:num w:numId="68">
    <w:abstractNumId w:val="10"/>
    <w:lvlOverride w:ilvl="0">
      <w:startOverride w:val="1"/>
    </w:lvlOverride>
  </w:num>
  <w:num w:numId="69">
    <w:abstractNumId w:val="10"/>
    <w:lvlOverride w:ilvl="0">
      <w:startOverride w:val="1"/>
    </w:lvlOverride>
  </w:num>
  <w:num w:numId="70">
    <w:abstractNumId w:val="27"/>
  </w:num>
  <w:num w:numId="71">
    <w:abstractNumId w:val="10"/>
    <w:lvlOverride w:ilvl="0">
      <w:startOverride w:val="1"/>
    </w:lvlOverride>
  </w:num>
  <w:num w:numId="72">
    <w:abstractNumId w:val="10"/>
    <w:lvlOverride w:ilvl="0">
      <w:startOverride w:val="1"/>
    </w:lvlOverride>
  </w:num>
  <w:num w:numId="73">
    <w:abstractNumId w:val="10"/>
    <w:lvlOverride w:ilvl="0">
      <w:startOverride w:val="1"/>
    </w:lvlOverride>
  </w:num>
  <w:num w:numId="74">
    <w:abstractNumId w:val="18"/>
  </w:num>
  <w:num w:numId="75">
    <w:abstractNumId w:val="52"/>
  </w:num>
  <w:num w:numId="76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10"/>
    <w:lvlOverride w:ilvl="0">
      <w:startOverride w:val="1"/>
    </w:lvlOverride>
  </w:num>
  <w:num w:numId="80">
    <w:abstractNumId w:val="41"/>
  </w:num>
  <w:num w:numId="81">
    <w:abstractNumId w:val="28"/>
  </w:num>
  <w:num w:numId="82">
    <w:abstractNumId w:val="11"/>
  </w:num>
  <w:num w:numId="83">
    <w:abstractNumId w:val="10"/>
    <w:lvlOverride w:ilvl="0">
      <w:startOverride w:val="1"/>
    </w:lvlOverride>
  </w:num>
  <w:num w:numId="84">
    <w:abstractNumId w:val="12"/>
  </w:num>
  <w:num w:numId="85">
    <w:abstractNumId w:val="8"/>
  </w:num>
  <w:num w:numId="86">
    <w:abstractNumId w:val="10"/>
    <w:lvlOverride w:ilvl="0">
      <w:startOverride w:val="1"/>
    </w:lvlOverride>
  </w:num>
  <w:num w:numId="87">
    <w:abstractNumId w:val="40"/>
  </w:num>
  <w:num w:numId="88">
    <w:abstractNumId w:val="5"/>
  </w:num>
  <w:num w:numId="89">
    <w:abstractNumId w:val="34"/>
  </w:num>
  <w:num w:numId="90">
    <w:abstractNumId w:val="45"/>
  </w:num>
  <w:num w:numId="91">
    <w:abstractNumId w:val="38"/>
  </w:num>
  <w:num w:numId="92">
    <w:abstractNumId w:val="32"/>
  </w:num>
  <w:num w:numId="93">
    <w:abstractNumId w:val="53"/>
  </w:num>
  <w:num w:numId="94">
    <w:abstractNumId w:val="17"/>
  </w:num>
  <w:num w:numId="95">
    <w:abstractNumId w:val="17"/>
  </w:num>
  <w:num w:numId="96">
    <w:abstractNumId w:val="35"/>
  </w:num>
  <w:num w:numId="97">
    <w:abstractNumId w:val="2"/>
  </w:num>
  <w:num w:numId="98">
    <w:abstractNumId w:val="25"/>
  </w:num>
  <w:num w:numId="99">
    <w:abstractNumId w:val="23"/>
  </w:num>
  <w:num w:numId="100">
    <w:abstractNumId w:val="9"/>
  </w:num>
  <w:num w:numId="101">
    <w:abstractNumId w:val="3"/>
  </w:num>
  <w:num w:numId="102">
    <w:abstractNumId w:val="17"/>
  </w:num>
  <w:num w:numId="103">
    <w:abstractNumId w:val="4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26"/>
    <w:rsid w:val="00030F61"/>
    <w:rsid w:val="00035A26"/>
    <w:rsid w:val="0005745E"/>
    <w:rsid w:val="0008146F"/>
    <w:rsid w:val="00087346"/>
    <w:rsid w:val="00094729"/>
    <w:rsid w:val="000C7DE5"/>
    <w:rsid w:val="000D38ED"/>
    <w:rsid w:val="000E6490"/>
    <w:rsid w:val="000E7E83"/>
    <w:rsid w:val="0013162A"/>
    <w:rsid w:val="00150617"/>
    <w:rsid w:val="00155A8D"/>
    <w:rsid w:val="00166218"/>
    <w:rsid w:val="001771EB"/>
    <w:rsid w:val="00185AF3"/>
    <w:rsid w:val="0019044F"/>
    <w:rsid w:val="001A50A1"/>
    <w:rsid w:val="001B794F"/>
    <w:rsid w:val="001D61E0"/>
    <w:rsid w:val="001F5E9C"/>
    <w:rsid w:val="00201509"/>
    <w:rsid w:val="002444FF"/>
    <w:rsid w:val="00244671"/>
    <w:rsid w:val="00270C38"/>
    <w:rsid w:val="00270FCA"/>
    <w:rsid w:val="00292B29"/>
    <w:rsid w:val="00296BBF"/>
    <w:rsid w:val="002C1982"/>
    <w:rsid w:val="002D5ED0"/>
    <w:rsid w:val="002E28E9"/>
    <w:rsid w:val="002F15DD"/>
    <w:rsid w:val="002F4B57"/>
    <w:rsid w:val="00303DC8"/>
    <w:rsid w:val="00311E97"/>
    <w:rsid w:val="00323F6E"/>
    <w:rsid w:val="00342964"/>
    <w:rsid w:val="00364D74"/>
    <w:rsid w:val="003711B3"/>
    <w:rsid w:val="00387E10"/>
    <w:rsid w:val="00395532"/>
    <w:rsid w:val="003A4E95"/>
    <w:rsid w:val="003C2810"/>
    <w:rsid w:val="003E1A1B"/>
    <w:rsid w:val="00400985"/>
    <w:rsid w:val="0040298C"/>
    <w:rsid w:val="00412E47"/>
    <w:rsid w:val="004347A5"/>
    <w:rsid w:val="00447629"/>
    <w:rsid w:val="00451E07"/>
    <w:rsid w:val="004605D9"/>
    <w:rsid w:val="004677DC"/>
    <w:rsid w:val="00477484"/>
    <w:rsid w:val="0048416D"/>
    <w:rsid w:val="004950BD"/>
    <w:rsid w:val="004A01C1"/>
    <w:rsid w:val="004B1483"/>
    <w:rsid w:val="004C08D2"/>
    <w:rsid w:val="004D077C"/>
    <w:rsid w:val="00512B60"/>
    <w:rsid w:val="0051364F"/>
    <w:rsid w:val="00514790"/>
    <w:rsid w:val="00514894"/>
    <w:rsid w:val="005203E4"/>
    <w:rsid w:val="00550BD1"/>
    <w:rsid w:val="005524E9"/>
    <w:rsid w:val="0057389A"/>
    <w:rsid w:val="005768AD"/>
    <w:rsid w:val="005E7941"/>
    <w:rsid w:val="005F0877"/>
    <w:rsid w:val="005F0B98"/>
    <w:rsid w:val="005F1E88"/>
    <w:rsid w:val="005F6674"/>
    <w:rsid w:val="006007E9"/>
    <w:rsid w:val="006030ED"/>
    <w:rsid w:val="00620630"/>
    <w:rsid w:val="006267F9"/>
    <w:rsid w:val="006324C6"/>
    <w:rsid w:val="00671206"/>
    <w:rsid w:val="00684E99"/>
    <w:rsid w:val="006A3648"/>
    <w:rsid w:val="006A4501"/>
    <w:rsid w:val="006B0568"/>
    <w:rsid w:val="006D46A3"/>
    <w:rsid w:val="006D7AA7"/>
    <w:rsid w:val="00706D32"/>
    <w:rsid w:val="00717B43"/>
    <w:rsid w:val="007222E7"/>
    <w:rsid w:val="00741EC2"/>
    <w:rsid w:val="007445A3"/>
    <w:rsid w:val="0075460B"/>
    <w:rsid w:val="007647F8"/>
    <w:rsid w:val="007661F7"/>
    <w:rsid w:val="00775062"/>
    <w:rsid w:val="00775FCB"/>
    <w:rsid w:val="007A0770"/>
    <w:rsid w:val="007A44EC"/>
    <w:rsid w:val="007A5FC5"/>
    <w:rsid w:val="007A67C1"/>
    <w:rsid w:val="007B5718"/>
    <w:rsid w:val="007C2693"/>
    <w:rsid w:val="007C5DA6"/>
    <w:rsid w:val="007D18D6"/>
    <w:rsid w:val="007F6F16"/>
    <w:rsid w:val="00814C79"/>
    <w:rsid w:val="00815163"/>
    <w:rsid w:val="00815197"/>
    <w:rsid w:val="008454D7"/>
    <w:rsid w:val="00873C68"/>
    <w:rsid w:val="0087564F"/>
    <w:rsid w:val="008821B6"/>
    <w:rsid w:val="00887461"/>
    <w:rsid w:val="008913CD"/>
    <w:rsid w:val="008A5976"/>
    <w:rsid w:val="008A7235"/>
    <w:rsid w:val="008B1742"/>
    <w:rsid w:val="008B3835"/>
    <w:rsid w:val="008B57AD"/>
    <w:rsid w:val="008D417C"/>
    <w:rsid w:val="008D6356"/>
    <w:rsid w:val="00907058"/>
    <w:rsid w:val="009078D1"/>
    <w:rsid w:val="0092285C"/>
    <w:rsid w:val="00922A0E"/>
    <w:rsid w:val="00941637"/>
    <w:rsid w:val="00944557"/>
    <w:rsid w:val="00950955"/>
    <w:rsid w:val="0098081B"/>
    <w:rsid w:val="0098708B"/>
    <w:rsid w:val="00990EAC"/>
    <w:rsid w:val="0099717C"/>
    <w:rsid w:val="00997825"/>
    <w:rsid w:val="009A1CB3"/>
    <w:rsid w:val="009A78AA"/>
    <w:rsid w:val="009C1E84"/>
    <w:rsid w:val="009C2712"/>
    <w:rsid w:val="009D6117"/>
    <w:rsid w:val="009F59D7"/>
    <w:rsid w:val="00A26122"/>
    <w:rsid w:val="00A3550C"/>
    <w:rsid w:val="00A43971"/>
    <w:rsid w:val="00A43D43"/>
    <w:rsid w:val="00A631A3"/>
    <w:rsid w:val="00A6518F"/>
    <w:rsid w:val="00A7464D"/>
    <w:rsid w:val="00AB047F"/>
    <w:rsid w:val="00AB465D"/>
    <w:rsid w:val="00AC53A7"/>
    <w:rsid w:val="00AC724C"/>
    <w:rsid w:val="00AE185C"/>
    <w:rsid w:val="00AF476E"/>
    <w:rsid w:val="00B37E6B"/>
    <w:rsid w:val="00B63A5B"/>
    <w:rsid w:val="00B6451B"/>
    <w:rsid w:val="00B6663A"/>
    <w:rsid w:val="00B7174E"/>
    <w:rsid w:val="00B75FDC"/>
    <w:rsid w:val="00B770C9"/>
    <w:rsid w:val="00B941B2"/>
    <w:rsid w:val="00BB02CA"/>
    <w:rsid w:val="00BB41FD"/>
    <w:rsid w:val="00BB73D6"/>
    <w:rsid w:val="00BD07C5"/>
    <w:rsid w:val="00BD2B75"/>
    <w:rsid w:val="00BE39B8"/>
    <w:rsid w:val="00BF20F8"/>
    <w:rsid w:val="00C11E33"/>
    <w:rsid w:val="00C173C3"/>
    <w:rsid w:val="00C44F52"/>
    <w:rsid w:val="00C54F79"/>
    <w:rsid w:val="00C8774D"/>
    <w:rsid w:val="00C90AD4"/>
    <w:rsid w:val="00C93C3A"/>
    <w:rsid w:val="00C96227"/>
    <w:rsid w:val="00CA462A"/>
    <w:rsid w:val="00CA46E3"/>
    <w:rsid w:val="00CA4FD6"/>
    <w:rsid w:val="00CB211A"/>
    <w:rsid w:val="00CC7640"/>
    <w:rsid w:val="00CD1405"/>
    <w:rsid w:val="00CE3A3D"/>
    <w:rsid w:val="00D0476C"/>
    <w:rsid w:val="00D24A5D"/>
    <w:rsid w:val="00D2756B"/>
    <w:rsid w:val="00D3115C"/>
    <w:rsid w:val="00D31A36"/>
    <w:rsid w:val="00D31D7E"/>
    <w:rsid w:val="00D50473"/>
    <w:rsid w:val="00D71519"/>
    <w:rsid w:val="00D730CA"/>
    <w:rsid w:val="00DA33AC"/>
    <w:rsid w:val="00DA64D0"/>
    <w:rsid w:val="00DA6582"/>
    <w:rsid w:val="00DB0A7B"/>
    <w:rsid w:val="00DB67CB"/>
    <w:rsid w:val="00DC575A"/>
    <w:rsid w:val="00DE03C1"/>
    <w:rsid w:val="00DE18B5"/>
    <w:rsid w:val="00DF09F4"/>
    <w:rsid w:val="00E0593E"/>
    <w:rsid w:val="00E26720"/>
    <w:rsid w:val="00E33344"/>
    <w:rsid w:val="00E42536"/>
    <w:rsid w:val="00E4794F"/>
    <w:rsid w:val="00E6002A"/>
    <w:rsid w:val="00E82499"/>
    <w:rsid w:val="00E85CEA"/>
    <w:rsid w:val="00E97C53"/>
    <w:rsid w:val="00EA6493"/>
    <w:rsid w:val="00EA70F3"/>
    <w:rsid w:val="00EB0651"/>
    <w:rsid w:val="00EB1FC2"/>
    <w:rsid w:val="00EC1BB9"/>
    <w:rsid w:val="00ED7346"/>
    <w:rsid w:val="00F109CF"/>
    <w:rsid w:val="00F20633"/>
    <w:rsid w:val="00F34EC4"/>
    <w:rsid w:val="00F374E5"/>
    <w:rsid w:val="00F40EFC"/>
    <w:rsid w:val="00F76B03"/>
    <w:rsid w:val="00F76EBD"/>
    <w:rsid w:val="00F84AC0"/>
    <w:rsid w:val="00F84B99"/>
    <w:rsid w:val="00F8700A"/>
    <w:rsid w:val="00F87575"/>
    <w:rsid w:val="00FA3223"/>
    <w:rsid w:val="00FA6956"/>
    <w:rsid w:val="00FB00F7"/>
    <w:rsid w:val="00FB05EA"/>
    <w:rsid w:val="00FC05F8"/>
    <w:rsid w:val="00FD2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363A7372-4C1A-4480-82A3-64BB386B9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5768AD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82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82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82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82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82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82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82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82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82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6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59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8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14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2F4B57"/>
    <w:pPr>
      <w:tabs>
        <w:tab w:val="left" w:pos="426"/>
        <w:tab w:val="left" w:pos="480"/>
        <w:tab w:val="right" w:leader="dot" w:pos="9344"/>
        <w:tab w:val="right" w:leader="dot" w:pos="10206"/>
      </w:tabs>
      <w:spacing w:before="0" w:line="276" w:lineRule="auto"/>
      <w:ind w:left="426" w:right="567" w:hanging="426"/>
      <w:contextualSpacing w:val="0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2F4B5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9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9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b">
    <w:name w:val="Текст документа"/>
    <w:basedOn w:val="a1"/>
    <w:link w:val="afc"/>
    <w:qFormat/>
    <w:rsid w:val="00FC05F8"/>
    <w:pPr>
      <w:suppressAutoHyphens/>
      <w:spacing w:before="120" w:after="120"/>
      <w:ind w:firstLine="709"/>
    </w:pPr>
    <w:rPr>
      <w:rFonts w:eastAsia="Times New Roman" w:cs="Times New Roman"/>
      <w:sz w:val="28"/>
      <w:szCs w:val="24"/>
      <w:lang w:eastAsia="en-US" w:bidi="en-US"/>
    </w:rPr>
  </w:style>
  <w:style w:type="character" w:customStyle="1" w:styleId="afc">
    <w:name w:val="Текст документа Знак"/>
    <w:link w:val="afb"/>
    <w:rsid w:val="00FC05F8"/>
    <w:rPr>
      <w:rFonts w:ascii="Times New Roman" w:eastAsia="Times New Roman" w:hAnsi="Times New Roman" w:cs="Times New Roman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CABFC9-EB9D-4796-9FDE-F6A24E68B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</Template>
  <TotalTime>698</TotalTime>
  <Pages>12</Pages>
  <Words>1452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9710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keywords/>
  <cp:lastModifiedBy>MASHINA</cp:lastModifiedBy>
  <cp:revision>40</cp:revision>
  <cp:lastPrinted>2019-07-22T21:48:00Z</cp:lastPrinted>
  <dcterms:created xsi:type="dcterms:W3CDTF">2021-01-28T23:35:00Z</dcterms:created>
  <dcterms:modified xsi:type="dcterms:W3CDTF">2022-10-19T16:08:00Z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